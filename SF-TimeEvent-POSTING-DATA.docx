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534C" w14:textId="174E0DE7" w:rsidR="00B033DB" w:rsidRDefault="00B033DB" w:rsidP="005D3EBF">
      <w:pPr>
        <w:rPr>
          <w:szCs w:val="20"/>
        </w:rPr>
      </w:pPr>
    </w:p>
    <w:p w14:paraId="2FD43B90" w14:textId="4201FF40" w:rsidR="000C4B43" w:rsidRDefault="000C4B43" w:rsidP="005D3EBF">
      <w:pPr>
        <w:rPr>
          <w:szCs w:val="20"/>
        </w:rPr>
      </w:pPr>
    </w:p>
    <w:p w14:paraId="535BF962" w14:textId="1E96070F" w:rsidR="000C4B43" w:rsidRDefault="000C4B43" w:rsidP="005D3EBF">
      <w:pPr>
        <w:rPr>
          <w:szCs w:val="20"/>
        </w:rPr>
      </w:pPr>
    </w:p>
    <w:p w14:paraId="2DEFCAA9" w14:textId="7D26E8BD" w:rsidR="000C4B43" w:rsidRPr="005D3EBF" w:rsidRDefault="000C4B43" w:rsidP="005D3EBF">
      <w:pPr>
        <w:rPr>
          <w:szCs w:val="20"/>
        </w:rPr>
      </w:pPr>
    </w:p>
    <w:p w14:paraId="67773C5C" w14:textId="28780FB7" w:rsidR="00B033DB" w:rsidRPr="005D3EBF" w:rsidRDefault="00420D70" w:rsidP="005D3EBF">
      <w:pPr>
        <w:rPr>
          <w:szCs w:val="20"/>
        </w:rPr>
      </w:pPr>
      <w:r>
        <w:rPr>
          <w:noProof/>
        </w:rPr>
        <w:drawing>
          <wp:anchor distT="0" distB="0" distL="114300" distR="114300" simplePos="0" relativeHeight="251660800" behindDoc="0" locked="0" layoutInCell="1" hidden="0" allowOverlap="1" wp14:anchorId="702F77CE" wp14:editId="6F2FE029">
            <wp:simplePos x="0" y="0"/>
            <wp:positionH relativeFrom="margin">
              <wp:posOffset>2053004</wp:posOffset>
            </wp:positionH>
            <wp:positionV relativeFrom="paragraph">
              <wp:posOffset>5910</wp:posOffset>
            </wp:positionV>
            <wp:extent cx="1934308" cy="2593731"/>
            <wp:effectExtent l="0" t="0" r="8890" b="0"/>
            <wp:wrapNone/>
            <wp:docPr id="411918497" name="Picture 411918497" descr="A blue and white sign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sign&#10;&#10;Description automatically generated with low confidenc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308" cy="2593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386A4" w14:textId="4459106E" w:rsidR="00B033DB" w:rsidRPr="005D3EBF" w:rsidRDefault="0034386B" w:rsidP="005D3EBF">
      <w:pPr>
        <w:rPr>
          <w:szCs w:val="20"/>
        </w:rPr>
      </w:pPr>
      <w:r>
        <w:rPr>
          <w:noProof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A8FDFF" wp14:editId="000BF2DA">
                <wp:simplePos x="0" y="0"/>
                <wp:positionH relativeFrom="column">
                  <wp:posOffset>2491105</wp:posOffset>
                </wp:positionH>
                <wp:positionV relativeFrom="paragraph">
                  <wp:posOffset>3851275</wp:posOffset>
                </wp:positionV>
                <wp:extent cx="3636010" cy="999490"/>
                <wp:effectExtent l="0" t="0" r="0" b="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6010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219B0" w14:textId="77777777" w:rsidR="006B3AF6" w:rsidRPr="00540D48" w:rsidRDefault="006B3AF6" w:rsidP="006B3AF6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</w:pPr>
                          </w:p>
                          <w:p w14:paraId="03E06B2E" w14:textId="77777777" w:rsidR="006B3AF6" w:rsidRPr="00540D48" w:rsidRDefault="006B3AF6" w:rsidP="006B3AF6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  <w:t>SAP Cloud Platform Integration</w:t>
                            </w:r>
                          </w:p>
                          <w:p w14:paraId="537C6919" w14:textId="77777777" w:rsidR="006B3AF6" w:rsidRPr="00540D48" w:rsidRDefault="006B3AF6" w:rsidP="006B3AF6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</w:pPr>
                            <w:r w:rsidRPr="00540D48"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  <w:t>Technical Specification</w:t>
                            </w:r>
                          </w:p>
                          <w:p w14:paraId="66D8D66C" w14:textId="77777777" w:rsidR="006B3AF6" w:rsidRPr="00540D48" w:rsidRDefault="006B3AF6" w:rsidP="006B3AF6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A8FDF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96.15pt;margin-top:303.25pt;width:286.3pt;height:78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" filled="f" stroked="f">
                <v:textbox>
                  <w:txbxContent>
                    <w:p w14:paraId="754219B0" w14:textId="77777777" w:rsidR="006B3AF6" w:rsidRPr="00540D48" w:rsidRDefault="006B3AF6" w:rsidP="006B3AF6">
                      <w:pPr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</w:pPr>
                    </w:p>
                    <w:p w14:paraId="03E06B2E" w14:textId="77777777" w:rsidR="006B3AF6" w:rsidRPr="00540D48" w:rsidRDefault="006B3AF6" w:rsidP="006B3AF6">
                      <w:pPr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  <w:t>SAP Cloud Platform Integration</w:t>
                      </w:r>
                    </w:p>
                    <w:p w14:paraId="537C6919" w14:textId="77777777" w:rsidR="006B3AF6" w:rsidRPr="00540D48" w:rsidRDefault="006B3AF6" w:rsidP="006B3AF6">
                      <w:pPr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</w:pPr>
                      <w:r w:rsidRPr="00540D48"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  <w:t>Technical Specification</w:t>
                      </w:r>
                    </w:p>
                    <w:p w14:paraId="66D8D66C" w14:textId="77777777" w:rsidR="006B3AF6" w:rsidRPr="00540D48" w:rsidRDefault="006B3AF6" w:rsidP="006B3AF6">
                      <w:pPr>
                        <w:rPr>
                          <w:rFonts w:ascii="Verdana" w:hAnsi="Verdana"/>
                          <w:b/>
                          <w:color w:val="FFFFFF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11DAA" w14:textId="77777777" w:rsidR="00B033DB" w:rsidRPr="005D3EBF" w:rsidRDefault="00B033DB" w:rsidP="005D3EBF">
      <w:pPr>
        <w:rPr>
          <w:szCs w:val="20"/>
        </w:rPr>
      </w:pPr>
    </w:p>
    <w:p w14:paraId="6FBBE5A9" w14:textId="77777777" w:rsidR="00B033DB" w:rsidRPr="005D3EBF" w:rsidRDefault="00B033DB" w:rsidP="005D3EBF">
      <w:pPr>
        <w:rPr>
          <w:szCs w:val="20"/>
        </w:rPr>
      </w:pPr>
    </w:p>
    <w:p w14:paraId="16667B9C" w14:textId="68ED360D" w:rsidR="00B033DB" w:rsidRPr="005D3EBF" w:rsidRDefault="00B033DB" w:rsidP="005D3EBF">
      <w:pPr>
        <w:rPr>
          <w:szCs w:val="20"/>
        </w:rPr>
      </w:pPr>
    </w:p>
    <w:p w14:paraId="74A0C2D8" w14:textId="77777777" w:rsidR="00B033DB" w:rsidRPr="005D3EBF" w:rsidRDefault="00B033DB" w:rsidP="005D3EBF">
      <w:pPr>
        <w:rPr>
          <w:szCs w:val="20"/>
        </w:rPr>
      </w:pPr>
    </w:p>
    <w:p w14:paraId="565FDAFE" w14:textId="145371C8" w:rsidR="00B033DB" w:rsidRPr="005D3EBF" w:rsidRDefault="00B033DB" w:rsidP="005D3EBF">
      <w:pPr>
        <w:rPr>
          <w:szCs w:val="20"/>
        </w:rPr>
      </w:pPr>
    </w:p>
    <w:p w14:paraId="36612C4C" w14:textId="0ED1E715" w:rsidR="00B033DB" w:rsidRPr="005D3EBF" w:rsidRDefault="00B033DB" w:rsidP="005D3EBF">
      <w:pPr>
        <w:rPr>
          <w:szCs w:val="20"/>
        </w:rPr>
      </w:pPr>
    </w:p>
    <w:p w14:paraId="48ED3A46" w14:textId="7961BC72" w:rsidR="00B033DB" w:rsidRPr="005D3EBF" w:rsidRDefault="00B033DB" w:rsidP="005D3EBF">
      <w:pPr>
        <w:rPr>
          <w:szCs w:val="20"/>
        </w:rPr>
      </w:pPr>
    </w:p>
    <w:p w14:paraId="4FE16107" w14:textId="2837E887" w:rsidR="00B033DB" w:rsidRPr="005D3EBF" w:rsidRDefault="00B033DB" w:rsidP="005D3EBF">
      <w:pPr>
        <w:rPr>
          <w:szCs w:val="20"/>
        </w:rPr>
      </w:pPr>
    </w:p>
    <w:p w14:paraId="14541BF8" w14:textId="7A3AAB87" w:rsidR="00B033DB" w:rsidRPr="005D3EBF" w:rsidRDefault="00B033DB" w:rsidP="005D3EBF">
      <w:pPr>
        <w:rPr>
          <w:szCs w:val="20"/>
        </w:rPr>
      </w:pPr>
    </w:p>
    <w:p w14:paraId="79C1A513" w14:textId="6972120F" w:rsidR="00B033DB" w:rsidRPr="005D3EBF" w:rsidRDefault="00B033DB" w:rsidP="005D3EBF">
      <w:pPr>
        <w:rPr>
          <w:szCs w:val="20"/>
        </w:rPr>
      </w:pPr>
    </w:p>
    <w:p w14:paraId="14E6BBA5" w14:textId="769BCAC2" w:rsidR="00B033DB" w:rsidRDefault="00B033DB" w:rsidP="005D3EBF">
      <w:pPr>
        <w:rPr>
          <w:szCs w:val="20"/>
        </w:rPr>
      </w:pPr>
    </w:p>
    <w:p w14:paraId="72B97896" w14:textId="1AAF2307" w:rsidR="005D3EBF" w:rsidRPr="005D3EBF" w:rsidRDefault="005D3EBF" w:rsidP="005D3EBF">
      <w:pPr>
        <w:rPr>
          <w:szCs w:val="20"/>
        </w:rPr>
      </w:pPr>
    </w:p>
    <w:p w14:paraId="505415EA" w14:textId="54FE5636" w:rsidR="00B033DB" w:rsidRPr="005D3EBF" w:rsidRDefault="00B033DB" w:rsidP="005D3EBF">
      <w:pPr>
        <w:rPr>
          <w:b/>
          <w:szCs w:val="20"/>
        </w:rPr>
      </w:pPr>
    </w:p>
    <w:p w14:paraId="44D9A2ED" w14:textId="5DB90599" w:rsidR="00B033DB" w:rsidRPr="004036C8" w:rsidRDefault="00B033DB" w:rsidP="005D3EBF">
      <w:pPr>
        <w:pStyle w:val="Subtitle"/>
      </w:pPr>
    </w:p>
    <w:p w14:paraId="6C4C2DAB" w14:textId="46B42CCA" w:rsidR="002D05DD" w:rsidRPr="004036C8" w:rsidRDefault="002D05DD" w:rsidP="002D05DD">
      <w:pPr>
        <w:rPr>
          <w:rFonts w:cs="Arial"/>
          <w:szCs w:val="20"/>
        </w:rPr>
      </w:pPr>
    </w:p>
    <w:p w14:paraId="4180F594" w14:textId="2840ED4B" w:rsidR="002D05DD" w:rsidRDefault="002D05DD" w:rsidP="002D05DD">
      <w:pPr>
        <w:rPr>
          <w:rFonts w:cs="Arial"/>
          <w:szCs w:val="20"/>
        </w:rPr>
      </w:pPr>
    </w:p>
    <w:p w14:paraId="2B9DD3AE" w14:textId="77777777" w:rsidR="000C4B43" w:rsidRDefault="000C4B43" w:rsidP="002D05DD">
      <w:pPr>
        <w:rPr>
          <w:rFonts w:cs="Arial"/>
          <w:szCs w:val="20"/>
        </w:rPr>
      </w:pPr>
    </w:p>
    <w:p w14:paraId="1274B8AB" w14:textId="631E5D2E" w:rsidR="004A18DA" w:rsidRPr="001E7E88" w:rsidRDefault="004A18DA" w:rsidP="004A18DA">
      <w:pPr>
        <w:pStyle w:val="Title"/>
        <w:rPr>
          <w:rFonts w:ascii="Calibri" w:eastAsia="Bahnschrift Light" w:hAnsi="Calibri" w:cs="Calibri"/>
          <w:b w:val="0"/>
          <w:bCs/>
          <w:color w:val="44546A" w:themeColor="text2"/>
          <w:sz w:val="44"/>
          <w:szCs w:val="44"/>
        </w:rPr>
      </w:pPr>
      <w:r>
        <w:rPr>
          <w:rFonts w:ascii="Calibri" w:eastAsia="Bahnschrift Light" w:hAnsi="Calibri" w:cs="Calibri"/>
          <w:bCs/>
          <w:color w:val="44546A" w:themeColor="text2"/>
          <w:sz w:val="44"/>
          <w:szCs w:val="44"/>
        </w:rPr>
        <w:t xml:space="preserve">Technical Specifications </w:t>
      </w:r>
      <w:r w:rsidRPr="001E7E88">
        <w:rPr>
          <w:rFonts w:ascii="Calibri" w:eastAsia="Bahnschrift Light" w:hAnsi="Calibri" w:cs="Calibri"/>
          <w:bCs/>
          <w:color w:val="44546A" w:themeColor="text2"/>
          <w:sz w:val="44"/>
          <w:szCs w:val="44"/>
        </w:rPr>
        <w:t>Document</w:t>
      </w:r>
    </w:p>
    <w:p w14:paraId="22DD2C6C" w14:textId="77777777" w:rsidR="004A18DA" w:rsidRDefault="004A18DA" w:rsidP="004A18DA">
      <w:pPr>
        <w:jc w:val="center"/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</w:pPr>
    </w:p>
    <w:p w14:paraId="19FDFCD5" w14:textId="77777777" w:rsidR="004A18DA" w:rsidRDefault="004A18DA" w:rsidP="004A18DA">
      <w:pPr>
        <w:jc w:val="center"/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</w:pPr>
      <w:r w:rsidRPr="001E7E88"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[</w:t>
      </w:r>
      <w:r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RFC</w:t>
      </w:r>
      <w:r w:rsidRPr="001E7E88"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]</w:t>
      </w:r>
    </w:p>
    <w:p w14:paraId="3FD949CD" w14:textId="77777777" w:rsidR="004A18DA" w:rsidRPr="008F11B1" w:rsidRDefault="004A18DA" w:rsidP="004A18DA">
      <w:pPr>
        <w:jc w:val="center"/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</w:pPr>
      <w:r w:rsidRPr="001E7E88"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[</w:t>
      </w:r>
      <w:r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Change Document Number</w:t>
      </w:r>
      <w:r w:rsidRPr="001E7E88">
        <w:rPr>
          <w:rFonts w:ascii="Calibri" w:eastAsia="Bahnschrift Light" w:hAnsi="Calibri" w:cs="Calibri"/>
          <w:b/>
          <w:bCs/>
          <w:color w:val="44546A" w:themeColor="text2"/>
          <w:sz w:val="44"/>
          <w:szCs w:val="44"/>
        </w:rPr>
        <w:t>]</w:t>
      </w:r>
    </w:p>
    <w:p w14:paraId="3A5D7E43" w14:textId="2DE056F5" w:rsidR="000C4B43" w:rsidRDefault="000C4B43" w:rsidP="002D05DD">
      <w:pPr>
        <w:rPr>
          <w:rFonts w:cs="Arial"/>
          <w:szCs w:val="20"/>
        </w:rPr>
      </w:pPr>
    </w:p>
    <w:p w14:paraId="3342FD0A" w14:textId="77777777" w:rsidR="000C4B43" w:rsidRDefault="000C4B43" w:rsidP="002D05DD">
      <w:pPr>
        <w:rPr>
          <w:rFonts w:cs="Arial"/>
          <w:szCs w:val="20"/>
        </w:rPr>
      </w:pPr>
    </w:p>
    <w:p w14:paraId="07183734" w14:textId="77777777" w:rsidR="000C4B43" w:rsidRDefault="000C4B43" w:rsidP="002D05DD">
      <w:pPr>
        <w:rPr>
          <w:rFonts w:cs="Arial"/>
          <w:szCs w:val="20"/>
        </w:rPr>
      </w:pPr>
    </w:p>
    <w:p w14:paraId="7782E0F5" w14:textId="77777777" w:rsidR="000C4B43" w:rsidRDefault="000C4B43" w:rsidP="002D05DD">
      <w:pPr>
        <w:rPr>
          <w:rFonts w:cs="Arial"/>
          <w:szCs w:val="20"/>
        </w:rPr>
      </w:pPr>
    </w:p>
    <w:p w14:paraId="6F230405" w14:textId="77777777" w:rsidR="000C4B43" w:rsidRDefault="000C4B43" w:rsidP="002D05DD">
      <w:pPr>
        <w:rPr>
          <w:rFonts w:cs="Arial"/>
          <w:szCs w:val="20"/>
        </w:rPr>
      </w:pPr>
    </w:p>
    <w:p w14:paraId="109445DD" w14:textId="77777777" w:rsidR="000C4B43" w:rsidRDefault="000C4B43" w:rsidP="002D05DD">
      <w:pPr>
        <w:rPr>
          <w:rFonts w:cs="Arial"/>
          <w:szCs w:val="20"/>
        </w:rPr>
      </w:pPr>
    </w:p>
    <w:p w14:paraId="3C7E180A" w14:textId="77777777" w:rsidR="000C4B43" w:rsidRDefault="000C4B43" w:rsidP="002D05DD">
      <w:pPr>
        <w:rPr>
          <w:rFonts w:cs="Arial"/>
          <w:szCs w:val="20"/>
        </w:rPr>
      </w:pPr>
    </w:p>
    <w:p w14:paraId="1077B2CB" w14:textId="77777777" w:rsidR="000C4B43" w:rsidRDefault="000C4B43" w:rsidP="002D05DD">
      <w:pPr>
        <w:rPr>
          <w:rFonts w:cs="Arial"/>
          <w:szCs w:val="20"/>
        </w:rPr>
      </w:pPr>
    </w:p>
    <w:p w14:paraId="7D95A0A8" w14:textId="77777777" w:rsidR="000C4B43" w:rsidRDefault="000C4B43" w:rsidP="002D05DD">
      <w:pPr>
        <w:rPr>
          <w:rFonts w:cs="Arial"/>
          <w:szCs w:val="20"/>
        </w:rPr>
      </w:pPr>
    </w:p>
    <w:p w14:paraId="1325F52B" w14:textId="77777777" w:rsidR="000C4B43" w:rsidRDefault="000C4B43" w:rsidP="002D05DD">
      <w:pPr>
        <w:rPr>
          <w:rFonts w:cs="Arial"/>
          <w:szCs w:val="20"/>
        </w:rPr>
      </w:pPr>
    </w:p>
    <w:p w14:paraId="20E3EDC2" w14:textId="77777777" w:rsidR="000C4B43" w:rsidRDefault="000C4B43" w:rsidP="002D05DD">
      <w:pPr>
        <w:rPr>
          <w:rFonts w:cs="Arial"/>
          <w:szCs w:val="20"/>
        </w:rPr>
      </w:pPr>
    </w:p>
    <w:p w14:paraId="1B1F2A92" w14:textId="77777777" w:rsidR="000C4B43" w:rsidRDefault="000C4B43" w:rsidP="002D05DD">
      <w:pPr>
        <w:rPr>
          <w:rFonts w:cs="Arial"/>
          <w:szCs w:val="20"/>
        </w:rPr>
      </w:pPr>
    </w:p>
    <w:p w14:paraId="3DC04501" w14:textId="77777777" w:rsidR="000C4B43" w:rsidRDefault="000C4B43" w:rsidP="002D05DD">
      <w:pPr>
        <w:rPr>
          <w:rFonts w:cs="Arial"/>
          <w:szCs w:val="20"/>
        </w:rPr>
      </w:pPr>
    </w:p>
    <w:p w14:paraId="43F1A960" w14:textId="77777777" w:rsidR="000C4B43" w:rsidRDefault="000C4B43" w:rsidP="002D05DD">
      <w:pPr>
        <w:rPr>
          <w:rFonts w:cs="Arial"/>
          <w:szCs w:val="20"/>
        </w:rPr>
      </w:pPr>
    </w:p>
    <w:p w14:paraId="5AD91FBC" w14:textId="77777777" w:rsidR="000C4B43" w:rsidRDefault="000C4B43" w:rsidP="002D05DD">
      <w:pPr>
        <w:rPr>
          <w:rFonts w:cs="Arial"/>
          <w:szCs w:val="20"/>
        </w:rPr>
      </w:pPr>
    </w:p>
    <w:p w14:paraId="5275C729" w14:textId="77777777" w:rsidR="000C4B43" w:rsidRDefault="000C4B43" w:rsidP="002D05DD">
      <w:pPr>
        <w:rPr>
          <w:rFonts w:cs="Arial"/>
          <w:szCs w:val="20"/>
        </w:rPr>
      </w:pPr>
    </w:p>
    <w:p w14:paraId="6F247796" w14:textId="77777777" w:rsidR="000C4B43" w:rsidRDefault="000C4B43" w:rsidP="002D05DD">
      <w:pPr>
        <w:rPr>
          <w:rFonts w:cs="Arial"/>
          <w:szCs w:val="20"/>
        </w:rPr>
      </w:pPr>
    </w:p>
    <w:p w14:paraId="30F71E31" w14:textId="77777777" w:rsidR="000C4B43" w:rsidRDefault="000C4B43" w:rsidP="002D05DD">
      <w:pPr>
        <w:rPr>
          <w:rFonts w:cs="Arial"/>
          <w:szCs w:val="20"/>
        </w:rPr>
      </w:pPr>
    </w:p>
    <w:p w14:paraId="3469B1B6" w14:textId="77777777" w:rsidR="000C4B43" w:rsidRDefault="000C4B43" w:rsidP="002D05DD">
      <w:pPr>
        <w:rPr>
          <w:rFonts w:cs="Arial"/>
          <w:szCs w:val="20"/>
        </w:rPr>
      </w:pPr>
    </w:p>
    <w:p w14:paraId="2819866E" w14:textId="77777777" w:rsidR="000C4B43" w:rsidRDefault="000C4B43" w:rsidP="002D05DD">
      <w:pPr>
        <w:rPr>
          <w:rFonts w:cs="Arial"/>
          <w:szCs w:val="20"/>
        </w:rPr>
      </w:pPr>
    </w:p>
    <w:p w14:paraId="1D8EFF77" w14:textId="77777777" w:rsidR="000C4B43" w:rsidRDefault="000C4B43" w:rsidP="002D05DD">
      <w:pPr>
        <w:rPr>
          <w:rFonts w:cs="Arial"/>
          <w:szCs w:val="20"/>
        </w:rPr>
      </w:pPr>
    </w:p>
    <w:p w14:paraId="0962691D" w14:textId="77777777" w:rsidR="000C4B43" w:rsidRDefault="000C4B43" w:rsidP="002D05DD">
      <w:pPr>
        <w:rPr>
          <w:rFonts w:cs="Arial"/>
          <w:szCs w:val="20"/>
        </w:rPr>
      </w:pPr>
    </w:p>
    <w:p w14:paraId="256FF2D7" w14:textId="77777777" w:rsidR="000C4B43" w:rsidRDefault="000C4B43" w:rsidP="002D05DD">
      <w:pPr>
        <w:rPr>
          <w:rFonts w:cs="Arial"/>
          <w:szCs w:val="20"/>
        </w:rPr>
      </w:pPr>
    </w:p>
    <w:p w14:paraId="41CDD9CC" w14:textId="77777777" w:rsidR="000C4B43" w:rsidRDefault="000C4B43" w:rsidP="002D05DD">
      <w:pPr>
        <w:rPr>
          <w:rFonts w:cs="Arial"/>
          <w:szCs w:val="20"/>
        </w:rPr>
      </w:pPr>
    </w:p>
    <w:p w14:paraId="7468D612" w14:textId="77777777" w:rsidR="000C4B43" w:rsidRPr="005D3EBF" w:rsidRDefault="000C4B43" w:rsidP="002D05DD">
      <w:pPr>
        <w:rPr>
          <w:rFonts w:cs="Arial"/>
          <w:szCs w:val="20"/>
        </w:rPr>
      </w:pPr>
    </w:p>
    <w:p w14:paraId="0B59FD5E" w14:textId="77777777" w:rsidR="00DB4C3B" w:rsidRPr="006113FD" w:rsidRDefault="00DB4C3B" w:rsidP="00DB4C3B">
      <w:pPr>
        <w:pStyle w:val="Title3"/>
        <w:tabs>
          <w:tab w:val="left" w:pos="0"/>
        </w:tabs>
        <w:spacing w:after="0"/>
        <w:jc w:val="both"/>
        <w:rPr>
          <w:rStyle w:val="BookTitle"/>
          <w:rFonts w:ascii="Times New Roman" w:hAnsi="Times New Roman"/>
        </w:rPr>
      </w:pPr>
      <w:r w:rsidRPr="006113FD">
        <w:rPr>
          <w:rFonts w:ascii="Times New Roman" w:hAnsi="Times New Roman"/>
          <w:color w:val="666666"/>
        </w:rPr>
        <w:t>Document Release Note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5"/>
        <w:gridCol w:w="6387"/>
      </w:tblGrid>
      <w:tr w:rsidR="00EB7A1C" w:rsidRPr="00535556" w14:paraId="52B28036" w14:textId="77777777" w:rsidTr="00E8720B">
        <w:trPr>
          <w:trHeight w:val="413"/>
        </w:trPr>
        <w:tc>
          <w:tcPr>
            <w:tcW w:w="1480" w:type="pct"/>
            <w:shd w:val="clear" w:color="auto" w:fill="1F3864"/>
            <w:vAlign w:val="center"/>
          </w:tcPr>
          <w:p w14:paraId="1659C762" w14:textId="77777777" w:rsidR="00EB7A1C" w:rsidRPr="00C73896" w:rsidRDefault="00EB7A1C" w:rsidP="00EB7A1C">
            <w:pPr>
              <w:pStyle w:val="08TableHeading"/>
            </w:pPr>
            <w:r w:rsidRPr="00C73896">
              <w:t>Document Name:</w:t>
            </w:r>
          </w:p>
        </w:tc>
        <w:tc>
          <w:tcPr>
            <w:tcW w:w="3520" w:type="pct"/>
          </w:tcPr>
          <w:p w14:paraId="0D42B1FA" w14:textId="50C5CF6D" w:rsidR="00EB7A1C" w:rsidRPr="00BB6F1F" w:rsidRDefault="00BB6F1F" w:rsidP="00BB6F1F">
            <w:pPr>
              <w:pStyle w:val="Heading2"/>
              <w:numPr>
                <w:ilvl w:val="0"/>
                <w:numId w:val="0"/>
              </w:numPr>
              <w:rPr>
                <w:rFonts w:ascii="Times New Roman" w:hAnsi="Times New Roman"/>
                <w:szCs w:val="36"/>
                <w:lang w:val="en-US"/>
              </w:rPr>
            </w:pPr>
            <w:r>
              <w:rPr>
                <w:rStyle w:val="sapuxapobjectpageheadertitletext"/>
              </w:rPr>
              <w:t>SF-</w:t>
            </w:r>
            <w:proofErr w:type="spellStart"/>
            <w:r>
              <w:rPr>
                <w:rStyle w:val="sapuxapobjectpageheadertitletext"/>
              </w:rPr>
              <w:t>TimeEvent</w:t>
            </w:r>
            <w:proofErr w:type="spellEnd"/>
            <w:r>
              <w:rPr>
                <w:rStyle w:val="sapuxapobjectpageheadertitletext"/>
              </w:rPr>
              <w:t>-POSTING-DATA</w:t>
            </w:r>
          </w:p>
        </w:tc>
      </w:tr>
      <w:tr w:rsidR="00EB7A1C" w:rsidRPr="00535556" w14:paraId="4CFA3837" w14:textId="77777777" w:rsidTr="00383001">
        <w:trPr>
          <w:trHeight w:val="485"/>
        </w:trPr>
        <w:tc>
          <w:tcPr>
            <w:tcW w:w="1480" w:type="pct"/>
            <w:shd w:val="clear" w:color="auto" w:fill="1F3864"/>
            <w:vAlign w:val="center"/>
          </w:tcPr>
          <w:p w14:paraId="24ED80E5" w14:textId="77777777" w:rsidR="00EB7A1C" w:rsidRPr="00C73896" w:rsidRDefault="00EB7A1C" w:rsidP="00EB7A1C">
            <w:pPr>
              <w:pStyle w:val="08TableHeading"/>
            </w:pPr>
            <w:r w:rsidRPr="00C73896">
              <w:t>Version:</w:t>
            </w:r>
          </w:p>
        </w:tc>
        <w:tc>
          <w:tcPr>
            <w:tcW w:w="3520" w:type="pct"/>
            <w:vAlign w:val="center"/>
          </w:tcPr>
          <w:p w14:paraId="46768C89" w14:textId="77777777" w:rsidR="00EB7A1C" w:rsidRPr="00C73896" w:rsidRDefault="00EB7A1C" w:rsidP="00EB7A1C">
            <w:pPr>
              <w:pStyle w:val="CommentText"/>
              <w:rPr>
                <w:lang w:val="en-GB"/>
              </w:rPr>
            </w:pPr>
            <w:r>
              <w:rPr>
                <w:lang w:val="en-GB"/>
              </w:rPr>
              <w:t>1.0.0</w:t>
            </w:r>
          </w:p>
        </w:tc>
      </w:tr>
      <w:tr w:rsidR="00EB7A1C" w:rsidRPr="00535556" w14:paraId="014FC10D" w14:textId="77777777" w:rsidTr="00383001">
        <w:trPr>
          <w:trHeight w:val="440"/>
        </w:trPr>
        <w:tc>
          <w:tcPr>
            <w:tcW w:w="1480" w:type="pct"/>
            <w:shd w:val="clear" w:color="auto" w:fill="1F3864"/>
            <w:vAlign w:val="center"/>
          </w:tcPr>
          <w:p w14:paraId="364B64A8" w14:textId="77777777" w:rsidR="00EB7A1C" w:rsidRPr="00C73896" w:rsidRDefault="00EB7A1C" w:rsidP="00EB7A1C">
            <w:pPr>
              <w:pStyle w:val="08TableHeading"/>
            </w:pPr>
            <w:r w:rsidRPr="00C73896">
              <w:t>Description:</w:t>
            </w:r>
          </w:p>
        </w:tc>
        <w:tc>
          <w:tcPr>
            <w:tcW w:w="3520" w:type="pct"/>
            <w:vAlign w:val="center"/>
          </w:tcPr>
          <w:p w14:paraId="0561503C" w14:textId="2EF0FAF7" w:rsidR="00EB7A1C" w:rsidRPr="00A8457C" w:rsidRDefault="00EB7A1C" w:rsidP="00EB7A1C">
            <w:pPr>
              <w:pStyle w:val="CommentText"/>
            </w:pPr>
          </w:p>
        </w:tc>
      </w:tr>
      <w:tr w:rsidR="00EB7A1C" w:rsidRPr="00535556" w14:paraId="3687CCE6" w14:textId="77777777" w:rsidTr="00383001">
        <w:trPr>
          <w:trHeight w:val="428"/>
        </w:trPr>
        <w:tc>
          <w:tcPr>
            <w:tcW w:w="1480" w:type="pct"/>
            <w:shd w:val="clear" w:color="auto" w:fill="1F3864"/>
            <w:vAlign w:val="center"/>
          </w:tcPr>
          <w:p w14:paraId="6BADCC7D" w14:textId="77777777" w:rsidR="00EB7A1C" w:rsidRPr="00C73896" w:rsidRDefault="00EB7A1C" w:rsidP="00EB7A1C">
            <w:pPr>
              <w:pStyle w:val="08TableHeading"/>
            </w:pPr>
            <w:r w:rsidRPr="00C73896">
              <w:t>Release Date:</w:t>
            </w:r>
          </w:p>
        </w:tc>
        <w:tc>
          <w:tcPr>
            <w:tcW w:w="3520" w:type="pct"/>
            <w:vAlign w:val="center"/>
          </w:tcPr>
          <w:p w14:paraId="058ABD2B" w14:textId="77777777" w:rsidR="00EB7A1C" w:rsidRPr="00C73896" w:rsidRDefault="00EB7A1C" w:rsidP="00EB7A1C">
            <w:pPr>
              <w:pStyle w:val="CommentText"/>
              <w:rPr>
                <w:lang w:val="en-GB"/>
              </w:rPr>
            </w:pPr>
            <w:r>
              <w:rPr>
                <w:lang w:val="en-GB"/>
              </w:rPr>
              <w:t xml:space="preserve">       </w:t>
            </w:r>
          </w:p>
        </w:tc>
      </w:tr>
    </w:tbl>
    <w:p w14:paraId="12CC68D3" w14:textId="77777777" w:rsidR="00DB4C3B" w:rsidRDefault="00DB4C3B" w:rsidP="002C6B5F">
      <w:pPr>
        <w:pStyle w:val="08TableHeading"/>
      </w:pPr>
      <w:bookmarkStart w:id="0" w:name="_Toc219484056"/>
    </w:p>
    <w:p w14:paraId="46DE3541" w14:textId="77777777" w:rsidR="00DB4C3B" w:rsidRDefault="00DB4C3B" w:rsidP="002C6B5F">
      <w:pPr>
        <w:pStyle w:val="08TableHeading"/>
      </w:pPr>
    </w:p>
    <w:bookmarkEnd w:id="0"/>
    <w:p w14:paraId="55ADC6D8" w14:textId="77777777" w:rsidR="00DB4C3B" w:rsidRPr="006113FD" w:rsidRDefault="00DB4C3B" w:rsidP="00DB4C3B">
      <w:pPr>
        <w:pStyle w:val="Title3"/>
        <w:spacing w:after="0"/>
        <w:jc w:val="both"/>
        <w:rPr>
          <w:rFonts w:ascii="Times New Roman" w:hAnsi="Times New Roman"/>
          <w:color w:val="666666"/>
        </w:rPr>
      </w:pPr>
      <w:r w:rsidRPr="006113FD">
        <w:rPr>
          <w:rFonts w:ascii="Times New Roman" w:hAnsi="Times New Roman"/>
          <w:color w:val="666666"/>
        </w:rPr>
        <w:t>Revision History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1185"/>
        <w:gridCol w:w="2410"/>
        <w:gridCol w:w="1134"/>
        <w:gridCol w:w="1701"/>
        <w:gridCol w:w="1559"/>
      </w:tblGrid>
      <w:tr w:rsidR="00DB4C3B" w:rsidRPr="00535556" w14:paraId="0069DE8C" w14:textId="77777777" w:rsidTr="00383001">
        <w:trPr>
          <w:trHeight w:val="59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06B22A35" w14:textId="77777777" w:rsidR="00DB4C3B" w:rsidRPr="006113FD" w:rsidRDefault="00DB4C3B" w:rsidP="002C6B5F">
            <w:pPr>
              <w:pStyle w:val="08TableHeading"/>
            </w:pPr>
            <w:r w:rsidRPr="006113FD">
              <w:t xml:space="preserve">Revision </w:t>
            </w:r>
          </w:p>
          <w:p w14:paraId="7C09EFA5" w14:textId="77777777" w:rsidR="00DB4C3B" w:rsidRPr="006113FD" w:rsidRDefault="00DB4C3B" w:rsidP="002C6B5F">
            <w:pPr>
              <w:pStyle w:val="08TableHeading"/>
            </w:pPr>
            <w:r w:rsidRPr="006113FD">
              <w:t>Number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243B7638" w14:textId="77777777" w:rsidR="00DB4C3B" w:rsidRPr="006113FD" w:rsidRDefault="00DB4C3B" w:rsidP="002C6B5F">
            <w:pPr>
              <w:pStyle w:val="08TableHeading"/>
            </w:pPr>
            <w:r w:rsidRPr="006113FD">
              <w:t xml:space="preserve">Revision </w:t>
            </w:r>
          </w:p>
          <w:p w14:paraId="1832FDC4" w14:textId="77777777" w:rsidR="00DB4C3B" w:rsidRPr="006113FD" w:rsidRDefault="00DB4C3B" w:rsidP="002C6B5F">
            <w:pPr>
              <w:pStyle w:val="08TableHeading"/>
            </w:pPr>
            <w:r w:rsidRPr="006113FD">
              <w:t xml:space="preserve">Date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773DFD40" w14:textId="77777777" w:rsidR="00DB4C3B" w:rsidRPr="006113FD" w:rsidRDefault="00DB4C3B" w:rsidP="002C6B5F">
            <w:pPr>
              <w:pStyle w:val="08TableHeading"/>
            </w:pPr>
            <w:r w:rsidRPr="006113FD">
              <w:t>Revision Description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2029712B" w14:textId="77777777" w:rsidR="00DB4C3B" w:rsidRPr="006113FD" w:rsidRDefault="00DB4C3B" w:rsidP="002C6B5F">
            <w:pPr>
              <w:pStyle w:val="08TableHeading"/>
            </w:pPr>
            <w:r w:rsidRPr="006113FD">
              <w:t>Page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noWrap/>
            <w:vAlign w:val="center"/>
            <w:hideMark/>
          </w:tcPr>
          <w:p w14:paraId="70E74E44" w14:textId="77777777" w:rsidR="00DB4C3B" w:rsidRPr="006113FD" w:rsidRDefault="00DB4C3B" w:rsidP="002C6B5F">
            <w:pPr>
              <w:pStyle w:val="08TableHeading"/>
            </w:pPr>
            <w:r w:rsidRPr="006113FD">
              <w:t>Rationale For Change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74B28A20" w14:textId="77777777" w:rsidR="00DB4C3B" w:rsidRPr="006113FD" w:rsidRDefault="00DB4C3B" w:rsidP="002C6B5F">
            <w:pPr>
              <w:pStyle w:val="08TableHeading"/>
            </w:pPr>
            <w:r w:rsidRPr="006113FD">
              <w:t>Change Type (add/ modify/ delete)</w:t>
            </w:r>
          </w:p>
        </w:tc>
      </w:tr>
      <w:tr w:rsidR="00DB4C3B" w:rsidRPr="00535556" w14:paraId="143D967D" w14:textId="77777777" w:rsidTr="0099428F">
        <w:trPr>
          <w:trHeight w:val="504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B4A24" w14:textId="77777777" w:rsidR="00DB4C3B" w:rsidRPr="006113FD" w:rsidRDefault="00DB4C3B" w:rsidP="0099428F">
            <w:pPr>
              <w:pStyle w:val="CommentText"/>
            </w:pPr>
            <w:r w:rsidRPr="006113FD">
              <w:t>1.0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84A82" w14:textId="77777777" w:rsidR="00DB4C3B" w:rsidRPr="006113FD" w:rsidRDefault="00DB4C3B" w:rsidP="0099428F">
            <w:pPr>
              <w:pStyle w:val="CommentText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F0FA7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  <w:r w:rsidRPr="006113FD">
              <w:t>Draft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85CDF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  <w:r w:rsidRPr="006113FD">
              <w:t>All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1FC3BC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  <w:r w:rsidRPr="006113FD">
              <w:t>Initial 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A4CC46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  <w:r w:rsidRPr="006113FD">
              <w:t>N/A</w:t>
            </w:r>
          </w:p>
        </w:tc>
      </w:tr>
      <w:tr w:rsidR="00DB4C3B" w:rsidRPr="00535556" w14:paraId="4F75FADC" w14:textId="77777777" w:rsidTr="0099428F">
        <w:trPr>
          <w:trHeight w:val="504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2F308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24788" w14:textId="77777777" w:rsidR="00DB4C3B" w:rsidRPr="006113FD" w:rsidRDefault="00DB4C3B" w:rsidP="0099428F">
            <w:pPr>
              <w:pStyle w:val="CommentText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F0D23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97E4AA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2C056F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9253A" w14:textId="77777777" w:rsidR="00DB4C3B" w:rsidRPr="006113FD" w:rsidRDefault="00DB4C3B" w:rsidP="0099428F">
            <w:pPr>
              <w:pStyle w:val="CommentText"/>
              <w:rPr>
                <w:lang w:val="en-GB"/>
              </w:rPr>
            </w:pPr>
          </w:p>
        </w:tc>
      </w:tr>
    </w:tbl>
    <w:p w14:paraId="7C25AD20" w14:textId="77777777" w:rsidR="00DB4C3B" w:rsidRPr="00D76FA1" w:rsidRDefault="00DB4C3B" w:rsidP="00DB4C3B">
      <w:pPr>
        <w:pStyle w:val="Title3"/>
        <w:tabs>
          <w:tab w:val="left" w:pos="4320"/>
        </w:tabs>
        <w:jc w:val="both"/>
        <w:rPr>
          <w:rFonts w:ascii="Times New Roman" w:hAnsi="Times New Roman"/>
        </w:rPr>
      </w:pPr>
    </w:p>
    <w:p w14:paraId="4C6F9158" w14:textId="77777777" w:rsidR="00DB4C3B" w:rsidRPr="00D76FA1" w:rsidRDefault="00DB4C3B" w:rsidP="00DB4C3B">
      <w:pPr>
        <w:pStyle w:val="Title3"/>
        <w:tabs>
          <w:tab w:val="left" w:pos="4320"/>
        </w:tabs>
        <w:spacing w:after="0"/>
        <w:jc w:val="both"/>
        <w:rPr>
          <w:rFonts w:ascii="Times New Roman" w:hAnsi="Times New Roman"/>
          <w:color w:val="666666"/>
        </w:rPr>
      </w:pPr>
      <w:r w:rsidRPr="00D76FA1">
        <w:rPr>
          <w:rFonts w:ascii="Times New Roman" w:hAnsi="Times New Roman"/>
          <w:color w:val="666666"/>
        </w:rPr>
        <w:t>Document Contact Information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7036"/>
      </w:tblGrid>
      <w:tr w:rsidR="00DB4C3B" w:rsidRPr="00535556" w14:paraId="6CA2090F" w14:textId="77777777" w:rsidTr="00383001">
        <w:trPr>
          <w:trHeight w:val="504"/>
        </w:trPr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6F27CC62" w14:textId="77777777" w:rsidR="00DB4C3B" w:rsidRPr="00D76FA1" w:rsidRDefault="00DB4C3B" w:rsidP="002C6B5F">
            <w:pPr>
              <w:pStyle w:val="08TableHeading"/>
            </w:pPr>
            <w:r w:rsidRPr="00D76FA1">
              <w:t>Name:</w:t>
            </w:r>
          </w:p>
        </w:tc>
        <w:tc>
          <w:tcPr>
            <w:tcW w:w="3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CFA0" w14:textId="215C7B3C" w:rsidR="00DB4C3B" w:rsidRPr="00D76FA1" w:rsidRDefault="00002F66" w:rsidP="0099428F">
            <w:pPr>
              <w:pStyle w:val="CommentText"/>
            </w:pPr>
            <w:r>
              <w:t>Khaled Abdellatif Hussein</w:t>
            </w:r>
          </w:p>
        </w:tc>
      </w:tr>
      <w:tr w:rsidR="00DB4C3B" w:rsidRPr="00535556" w14:paraId="38BBDBD8" w14:textId="77777777" w:rsidTr="00383001">
        <w:trPr>
          <w:trHeight w:val="504"/>
        </w:trPr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1F427FC9" w14:textId="77777777" w:rsidR="00DB4C3B" w:rsidRPr="00D76FA1" w:rsidRDefault="00DB4C3B" w:rsidP="002C6B5F">
            <w:pPr>
              <w:pStyle w:val="08TableHeading"/>
            </w:pPr>
            <w:r w:rsidRPr="00D76FA1">
              <w:t>Role:</w:t>
            </w:r>
          </w:p>
        </w:tc>
        <w:tc>
          <w:tcPr>
            <w:tcW w:w="3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F4E5" w14:textId="5C3A13CE" w:rsidR="00DB4C3B" w:rsidRPr="00D76FA1" w:rsidRDefault="00002F66" w:rsidP="0099428F">
            <w:pPr>
              <w:pStyle w:val="CommentText"/>
              <w:rPr>
                <w:lang w:val="en-GB"/>
              </w:rPr>
            </w:pPr>
            <w:r>
              <w:rPr>
                <w:lang w:val="en-GB"/>
              </w:rPr>
              <w:t>Technical Consultant</w:t>
            </w:r>
          </w:p>
        </w:tc>
      </w:tr>
      <w:tr w:rsidR="00DB4C3B" w:rsidRPr="00535556" w14:paraId="6328196D" w14:textId="77777777" w:rsidTr="00383001">
        <w:trPr>
          <w:trHeight w:val="504"/>
        </w:trPr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19EDC177" w14:textId="77777777" w:rsidR="00DB4C3B" w:rsidRPr="00D76FA1" w:rsidRDefault="00DB4C3B" w:rsidP="002C6B5F">
            <w:pPr>
              <w:pStyle w:val="08TableHeading"/>
            </w:pPr>
            <w:r w:rsidRPr="00D76FA1">
              <w:t>E-mail:</w:t>
            </w:r>
          </w:p>
        </w:tc>
        <w:tc>
          <w:tcPr>
            <w:tcW w:w="3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3BD75" w14:textId="2B989DAB" w:rsidR="00DB4C3B" w:rsidRPr="00D76FA1" w:rsidRDefault="00002F66" w:rsidP="0099428F">
            <w:pPr>
              <w:pStyle w:val="CommentText"/>
              <w:rPr>
                <w:lang w:val="en-GB"/>
              </w:rPr>
            </w:pPr>
            <w:r w:rsidRPr="00002F66">
              <w:rPr>
                <w:lang w:val="en-GB"/>
              </w:rPr>
              <w:t>khaled.abdellatif@eco-ds.com</w:t>
            </w:r>
          </w:p>
        </w:tc>
      </w:tr>
      <w:tr w:rsidR="00DB4C3B" w:rsidRPr="00535556" w14:paraId="74651A70" w14:textId="77777777" w:rsidTr="00383001">
        <w:trPr>
          <w:trHeight w:val="504"/>
        </w:trPr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14646855" w14:textId="77777777" w:rsidR="00DB4C3B" w:rsidRPr="00D76FA1" w:rsidRDefault="00DB4C3B" w:rsidP="002C6B5F">
            <w:pPr>
              <w:pStyle w:val="08TableHeading"/>
            </w:pPr>
            <w:r w:rsidRPr="00D76FA1">
              <w:t>Senior Manager:</w:t>
            </w:r>
          </w:p>
        </w:tc>
        <w:tc>
          <w:tcPr>
            <w:tcW w:w="3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3069" w14:textId="77E19893" w:rsidR="00DB4C3B" w:rsidRPr="00D76FA1" w:rsidRDefault="00002F66" w:rsidP="0099428F">
            <w:pPr>
              <w:pStyle w:val="CommentText"/>
              <w:rPr>
                <w:lang w:val="en-GB"/>
              </w:rPr>
            </w:pPr>
            <w:r>
              <w:rPr>
                <w:lang w:val="en-GB"/>
              </w:rPr>
              <w:t>Abdelrahman Hussein</w:t>
            </w:r>
          </w:p>
        </w:tc>
      </w:tr>
    </w:tbl>
    <w:p w14:paraId="65B422E9" w14:textId="77777777" w:rsidR="00DB4C3B" w:rsidRDefault="00DB4C3B" w:rsidP="002D05DD">
      <w:pPr>
        <w:rPr>
          <w:rFonts w:cs="Arial"/>
          <w:szCs w:val="20"/>
        </w:rPr>
      </w:pPr>
    </w:p>
    <w:p w14:paraId="4AAC37F5" w14:textId="77777777" w:rsidR="005D3EBF" w:rsidRDefault="005D3EBF" w:rsidP="002D05DD">
      <w:pPr>
        <w:rPr>
          <w:rFonts w:cs="Arial"/>
          <w:szCs w:val="20"/>
        </w:rPr>
      </w:pPr>
    </w:p>
    <w:p w14:paraId="4BEBA0BF" w14:textId="77777777" w:rsidR="00996496" w:rsidRDefault="00996496" w:rsidP="007D411F">
      <w:pPr>
        <w:pStyle w:val="TOCHeading"/>
      </w:pPr>
    </w:p>
    <w:p w14:paraId="2982AB0F" w14:textId="77777777" w:rsidR="00BE40C1" w:rsidRDefault="00BE40C1" w:rsidP="00BE40C1">
      <w:pPr>
        <w:rPr>
          <w:lang w:val="en-US"/>
        </w:rPr>
      </w:pPr>
    </w:p>
    <w:p w14:paraId="14E938F7" w14:textId="77777777" w:rsidR="00BE40C1" w:rsidRDefault="00BE40C1" w:rsidP="00BE40C1">
      <w:pPr>
        <w:rPr>
          <w:lang w:val="en-US"/>
        </w:rPr>
      </w:pPr>
    </w:p>
    <w:p w14:paraId="523B1F64" w14:textId="77777777" w:rsidR="005760E8" w:rsidRDefault="005760E8" w:rsidP="00BE40C1">
      <w:pPr>
        <w:rPr>
          <w:lang w:val="en-US"/>
        </w:rPr>
      </w:pPr>
    </w:p>
    <w:p w14:paraId="413019FE" w14:textId="77777777" w:rsidR="00BE40C1" w:rsidRDefault="00BE40C1" w:rsidP="00BE40C1">
      <w:pPr>
        <w:rPr>
          <w:lang w:val="en-US"/>
        </w:rPr>
      </w:pPr>
    </w:p>
    <w:p w14:paraId="6D61F6DE" w14:textId="77777777" w:rsidR="00BE40C1" w:rsidRDefault="00BE40C1" w:rsidP="00BE40C1">
      <w:pPr>
        <w:rPr>
          <w:lang w:val="en-US"/>
        </w:rPr>
      </w:pPr>
    </w:p>
    <w:p w14:paraId="62489B6E" w14:textId="77777777" w:rsidR="00BE40C1" w:rsidRPr="00BE40C1" w:rsidRDefault="00BE40C1" w:rsidP="00BE40C1">
      <w:pPr>
        <w:rPr>
          <w:lang w:val="en-US"/>
        </w:rPr>
      </w:pPr>
    </w:p>
    <w:p w14:paraId="167FC3AC" w14:textId="77777777" w:rsidR="00996496" w:rsidRDefault="00996496" w:rsidP="007D411F">
      <w:pPr>
        <w:pStyle w:val="TOCHeading"/>
      </w:pPr>
    </w:p>
    <w:p w14:paraId="3E8268DD" w14:textId="77777777" w:rsidR="00BE40C1" w:rsidRDefault="00BE40C1" w:rsidP="00B3096D">
      <w:pPr>
        <w:pStyle w:val="TOCHeading"/>
        <w:spacing w:line="276" w:lineRule="auto"/>
      </w:pPr>
    </w:p>
    <w:p w14:paraId="2BFDB5C9" w14:textId="77777777" w:rsidR="00B3096D" w:rsidRPr="00B3096D" w:rsidRDefault="007D411F" w:rsidP="00B3096D">
      <w:pPr>
        <w:pStyle w:val="TOCHeading"/>
        <w:spacing w:line="276" w:lineRule="auto"/>
      </w:pPr>
      <w:r>
        <w:t>T</w:t>
      </w:r>
      <w:r w:rsidR="00D92017" w:rsidRPr="00D92017">
        <w:t>able of Contents</w:t>
      </w:r>
    </w:p>
    <w:p w14:paraId="202FEA5F" w14:textId="688B0C67" w:rsidR="00337E95" w:rsidRDefault="00D92017">
      <w:pPr>
        <w:pStyle w:val="TOC1"/>
        <w:rPr>
          <w:rFonts w:ascii="Calibri" w:eastAsia="DengXian" w:hAnsi="Calibri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 w:rsidRPr="003311D6">
        <w:rPr>
          <w:noProof w:val="0"/>
          <w:sz w:val="20"/>
          <w:szCs w:val="20"/>
        </w:rPr>
        <w:fldChar w:fldCharType="begin"/>
      </w:r>
      <w:r w:rsidRPr="003311D6">
        <w:rPr>
          <w:sz w:val="20"/>
          <w:szCs w:val="20"/>
        </w:rPr>
        <w:instrText xml:space="preserve"> TOC \o "1-3" \h \z \u </w:instrText>
      </w:r>
      <w:r w:rsidRPr="003311D6">
        <w:rPr>
          <w:noProof w:val="0"/>
          <w:sz w:val="20"/>
          <w:szCs w:val="20"/>
        </w:rPr>
        <w:fldChar w:fldCharType="separate"/>
      </w:r>
      <w:hyperlink w:anchor="_Toc155177622" w:history="1">
        <w:r w:rsidR="00337E95" w:rsidRPr="009A3AC6">
          <w:rPr>
            <w:rStyle w:val="Hyperlink"/>
          </w:rPr>
          <w:t>1.</w:t>
        </w:r>
        <w:r w:rsidR="00337E95">
          <w:rPr>
            <w:rFonts w:ascii="Calibri" w:eastAsia="DengXian" w:hAnsi="Calibri"/>
            <w:b w:val="0"/>
            <w:bCs w:val="0"/>
            <w:i w:val="0"/>
            <w:iCs w:val="0"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</w:rPr>
          <w:t>BUSINESS CONTEXT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_Toc155177622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693F1101" w14:textId="55D739FD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3" w:history="1">
        <w:r w:rsidR="00337E95" w:rsidRPr="009A3AC6">
          <w:rPr>
            <w:rStyle w:val="Hyperlink"/>
          </w:rPr>
          <w:t>1.1.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</w:rPr>
          <w:t>OVERVIEW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_Toc155177623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337C530B" w14:textId="0A6ACE72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4" w:history="1">
        <w:r w:rsidR="00337E95" w:rsidRPr="009A3AC6">
          <w:rPr>
            <w:rStyle w:val="Hyperlink"/>
          </w:rPr>
          <w:t>1.2.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</w:rPr>
          <w:t>DEVELOPMENT UNIT INFORMATION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_Toc155177624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438A9441" w14:textId="2FE2625D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5" w:history="1">
        <w:r w:rsidR="00337E95" w:rsidRPr="009A3AC6">
          <w:rPr>
            <w:rStyle w:val="Hyperlink"/>
            <w:rFonts w:ascii="72" w:hAnsi="72" w:cs="72"/>
          </w:rPr>
          <w:t>Employee Master from SuccessFactors to Kronos Effective Delta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_Toc155177625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3666517D" w14:textId="09538CF1" w:rsidR="00337E95" w:rsidRDefault="00000000">
      <w:pPr>
        <w:pStyle w:val="TOC1"/>
        <w:rPr>
          <w:rFonts w:ascii="Calibri" w:eastAsia="DengXian" w:hAnsi="Calibri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hyperlink w:anchor="_Toc155177626" w:history="1">
        <w:r w:rsidR="00337E95" w:rsidRPr="009A3AC6">
          <w:rPr>
            <w:rStyle w:val="Hyperlink"/>
          </w:rPr>
          <w:t>2.</w:t>
        </w:r>
        <w:r w:rsidR="00337E95">
          <w:rPr>
            <w:rFonts w:ascii="Calibri" w:eastAsia="DengXian" w:hAnsi="Calibri"/>
            <w:b w:val="0"/>
            <w:bCs w:val="0"/>
            <w:i w:val="0"/>
            <w:iCs w:val="0"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</w:rPr>
          <w:t>DETAILED DESIGN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_Toc155177626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0E50F404" w14:textId="5A614690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7" w:history="1">
        <w:r w:rsidR="00337E95" w:rsidRPr="009A3AC6">
          <w:rPr>
            <w:rStyle w:val="Hyperlink"/>
          </w:rPr>
          <w:t>2.1.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</w:rPr>
          <w:t>CONFIGURATION DETAILS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_Toc155177627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4</w:t>
        </w:r>
        <w:r w:rsidR="00337E95">
          <w:rPr>
            <w:webHidden/>
          </w:rPr>
          <w:fldChar w:fldCharType="end"/>
        </w:r>
      </w:hyperlink>
    </w:p>
    <w:p w14:paraId="52ADFB7E" w14:textId="6B5D773A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8" w:history="1">
        <w:r w:rsidR="00337E95" w:rsidRPr="009A3AC6">
          <w:rPr>
            <w:rStyle w:val="Hyperlink"/>
            <w:lang w:val="en-US"/>
          </w:rPr>
          <w:t>2.2.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  <w:lang w:val="en-US"/>
          </w:rPr>
          <w:t>SAP CPI IFLOW DESIGN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_Toc155177628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5</w:t>
        </w:r>
        <w:r w:rsidR="00337E95">
          <w:rPr>
            <w:webHidden/>
          </w:rPr>
          <w:fldChar w:fldCharType="end"/>
        </w:r>
      </w:hyperlink>
    </w:p>
    <w:p w14:paraId="7795F9E5" w14:textId="68510F77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29" w:history="1">
        <w:r w:rsidR="00337E95" w:rsidRPr="009A3AC6">
          <w:rPr>
            <w:rStyle w:val="Hyperlink"/>
            <w:lang w:val="en-US"/>
          </w:rPr>
          <w:t>2.3.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  <w:lang w:val="en-US"/>
          </w:rPr>
          <w:t>Excluding Sales &amp; Distribution Employees: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_Toc155177629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5</w:t>
        </w:r>
        <w:r w:rsidR="00337E95">
          <w:rPr>
            <w:webHidden/>
          </w:rPr>
          <w:fldChar w:fldCharType="end"/>
        </w:r>
      </w:hyperlink>
    </w:p>
    <w:p w14:paraId="4FA0C053" w14:textId="6AA84B7B" w:rsidR="00337E95" w:rsidRDefault="00000000">
      <w:pPr>
        <w:pStyle w:val="TOC3"/>
        <w:tabs>
          <w:tab w:val="left" w:pos="1440"/>
          <w:tab w:val="right" w:leader="dot" w:pos="9350"/>
        </w:tabs>
        <w:rPr>
          <w:rFonts w:ascii="Calibri" w:eastAsia="DengXian" w:hAnsi="Calibri"/>
          <w:noProof/>
          <w:color w:val="auto"/>
          <w:sz w:val="22"/>
          <w:szCs w:val="22"/>
          <w:lang w:val="en-US" w:eastAsia="zh-CN"/>
        </w:rPr>
      </w:pPr>
      <w:hyperlink w:anchor="_Toc155177630" w:history="1">
        <w:r w:rsidR="00337E95" w:rsidRPr="009A3AC6">
          <w:rPr>
            <w:rStyle w:val="Hyperlink"/>
            <w:noProof/>
            <w:lang w:val="en-US"/>
          </w:rPr>
          <w:t>2.3.1.</w:t>
        </w:r>
        <w:r w:rsidR="00337E95">
          <w:rPr>
            <w:rFonts w:ascii="Calibri" w:eastAsia="DengXian" w:hAnsi="Calibri"/>
            <w:noProof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  <w:noProof/>
            <w:lang w:val="en-US"/>
          </w:rPr>
          <w:t>Integration flow to Package</w:t>
        </w:r>
        <w:r w:rsidR="00337E95">
          <w:rPr>
            <w:noProof/>
            <w:webHidden/>
          </w:rPr>
          <w:tab/>
        </w:r>
        <w:r w:rsidR="00337E95">
          <w:rPr>
            <w:noProof/>
            <w:webHidden/>
          </w:rPr>
          <w:fldChar w:fldCharType="begin"/>
        </w:r>
        <w:r w:rsidR="00337E95">
          <w:rPr>
            <w:noProof/>
            <w:webHidden/>
          </w:rPr>
          <w:instrText xml:space="preserve"> PAGEREF _Toc155177630 \h </w:instrText>
        </w:r>
        <w:r w:rsidR="00337E95">
          <w:rPr>
            <w:noProof/>
            <w:webHidden/>
          </w:rPr>
        </w:r>
        <w:r w:rsidR="00337E95">
          <w:rPr>
            <w:noProof/>
            <w:webHidden/>
          </w:rPr>
          <w:fldChar w:fldCharType="separate"/>
        </w:r>
        <w:r w:rsidR="00337E95">
          <w:rPr>
            <w:noProof/>
            <w:webHidden/>
          </w:rPr>
          <w:t>7</w:t>
        </w:r>
        <w:r w:rsidR="00337E95">
          <w:rPr>
            <w:noProof/>
            <w:webHidden/>
          </w:rPr>
          <w:fldChar w:fldCharType="end"/>
        </w:r>
      </w:hyperlink>
    </w:p>
    <w:p w14:paraId="64FF0CFD" w14:textId="0A6F6BED" w:rsidR="00337E95" w:rsidRDefault="00000000">
      <w:pPr>
        <w:pStyle w:val="TOC3"/>
        <w:tabs>
          <w:tab w:val="left" w:pos="1440"/>
          <w:tab w:val="right" w:leader="dot" w:pos="9350"/>
        </w:tabs>
        <w:rPr>
          <w:rFonts w:ascii="Calibri" w:eastAsia="DengXian" w:hAnsi="Calibri"/>
          <w:noProof/>
          <w:color w:val="auto"/>
          <w:sz w:val="22"/>
          <w:szCs w:val="22"/>
          <w:lang w:val="en-US" w:eastAsia="zh-CN"/>
        </w:rPr>
      </w:pPr>
      <w:hyperlink w:anchor="_Toc155177631" w:history="1">
        <w:r w:rsidR="00337E95" w:rsidRPr="009A3AC6">
          <w:rPr>
            <w:rStyle w:val="Hyperlink"/>
            <w:noProof/>
            <w:lang w:val="en-US"/>
          </w:rPr>
          <w:t>2.3.2.</w:t>
        </w:r>
        <w:r w:rsidR="00337E95">
          <w:rPr>
            <w:rFonts w:ascii="Calibri" w:eastAsia="DengXian" w:hAnsi="Calibri"/>
            <w:noProof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  <w:noProof/>
            <w:lang w:val="en-US"/>
          </w:rPr>
          <w:t>Adapter Configuration (Sender &amp; Receiver)</w:t>
        </w:r>
        <w:r w:rsidR="00337E95">
          <w:rPr>
            <w:noProof/>
            <w:webHidden/>
          </w:rPr>
          <w:tab/>
        </w:r>
        <w:r w:rsidR="00337E95">
          <w:rPr>
            <w:noProof/>
            <w:webHidden/>
          </w:rPr>
          <w:fldChar w:fldCharType="begin"/>
        </w:r>
        <w:r w:rsidR="00337E95">
          <w:rPr>
            <w:noProof/>
            <w:webHidden/>
          </w:rPr>
          <w:instrText xml:space="preserve"> PAGEREF _Toc155177631 \h </w:instrText>
        </w:r>
        <w:r w:rsidR="00337E95">
          <w:rPr>
            <w:noProof/>
            <w:webHidden/>
          </w:rPr>
        </w:r>
        <w:r w:rsidR="00337E95">
          <w:rPr>
            <w:noProof/>
            <w:webHidden/>
          </w:rPr>
          <w:fldChar w:fldCharType="separate"/>
        </w:r>
        <w:r w:rsidR="00337E95">
          <w:rPr>
            <w:noProof/>
            <w:webHidden/>
          </w:rPr>
          <w:t>7</w:t>
        </w:r>
        <w:r w:rsidR="00337E95">
          <w:rPr>
            <w:noProof/>
            <w:webHidden/>
          </w:rPr>
          <w:fldChar w:fldCharType="end"/>
        </w:r>
      </w:hyperlink>
    </w:p>
    <w:p w14:paraId="27A221C6" w14:textId="4777027C" w:rsidR="00337E95" w:rsidRDefault="00000000">
      <w:pPr>
        <w:pStyle w:val="TOC3"/>
        <w:tabs>
          <w:tab w:val="left" w:pos="1440"/>
          <w:tab w:val="right" w:leader="dot" w:pos="9350"/>
        </w:tabs>
        <w:rPr>
          <w:rFonts w:ascii="Calibri" w:eastAsia="DengXian" w:hAnsi="Calibri"/>
          <w:noProof/>
          <w:color w:val="auto"/>
          <w:sz w:val="22"/>
          <w:szCs w:val="22"/>
          <w:lang w:val="en-US" w:eastAsia="zh-CN"/>
        </w:rPr>
      </w:pPr>
      <w:hyperlink w:anchor="_Toc155177632" w:history="1">
        <w:r w:rsidR="00337E95" w:rsidRPr="009A3AC6">
          <w:rPr>
            <w:rStyle w:val="Hyperlink"/>
            <w:noProof/>
            <w:lang w:val="en-US"/>
          </w:rPr>
          <w:t>2.3.3.</w:t>
        </w:r>
        <w:r w:rsidR="00337E95">
          <w:rPr>
            <w:rFonts w:ascii="Calibri" w:eastAsia="DengXian" w:hAnsi="Calibri"/>
            <w:noProof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  <w:noProof/>
            <w:lang w:val="en-US"/>
          </w:rPr>
          <w:t>Mapping Document</w:t>
        </w:r>
        <w:r w:rsidR="00337E95">
          <w:rPr>
            <w:noProof/>
            <w:webHidden/>
          </w:rPr>
          <w:tab/>
        </w:r>
        <w:r w:rsidR="00337E95">
          <w:rPr>
            <w:noProof/>
            <w:webHidden/>
          </w:rPr>
          <w:fldChar w:fldCharType="begin"/>
        </w:r>
        <w:r w:rsidR="00337E95">
          <w:rPr>
            <w:noProof/>
            <w:webHidden/>
          </w:rPr>
          <w:instrText xml:space="preserve"> PAGEREF _Toc155177632 \h </w:instrText>
        </w:r>
        <w:r w:rsidR="00337E95">
          <w:rPr>
            <w:noProof/>
            <w:webHidden/>
          </w:rPr>
        </w:r>
        <w:r w:rsidR="00337E95">
          <w:rPr>
            <w:noProof/>
            <w:webHidden/>
          </w:rPr>
          <w:fldChar w:fldCharType="separate"/>
        </w:r>
        <w:r w:rsidR="00337E95">
          <w:rPr>
            <w:noProof/>
            <w:webHidden/>
          </w:rPr>
          <w:t>8</w:t>
        </w:r>
        <w:r w:rsidR="00337E95">
          <w:rPr>
            <w:noProof/>
            <w:webHidden/>
          </w:rPr>
          <w:fldChar w:fldCharType="end"/>
        </w:r>
      </w:hyperlink>
    </w:p>
    <w:p w14:paraId="11F676EF" w14:textId="376BAC47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33" w:history="1">
        <w:r w:rsidR="00337E95" w:rsidRPr="009A3AC6">
          <w:rPr>
            <w:rStyle w:val="Hyperlink"/>
          </w:rPr>
          <w:t>2.4.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</w:rPr>
          <w:t>ERROR HANDLING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_Toc155177633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8</w:t>
        </w:r>
        <w:r w:rsidR="00337E95">
          <w:rPr>
            <w:webHidden/>
          </w:rPr>
          <w:fldChar w:fldCharType="end"/>
        </w:r>
      </w:hyperlink>
    </w:p>
    <w:p w14:paraId="373D65AC" w14:textId="468BAA6F" w:rsidR="00337E95" w:rsidRDefault="00000000">
      <w:pPr>
        <w:pStyle w:val="TOC1"/>
        <w:rPr>
          <w:rFonts w:ascii="Calibri" w:eastAsia="DengXian" w:hAnsi="Calibri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hyperlink w:anchor="_Toc155177634" w:history="1">
        <w:r w:rsidR="00337E95" w:rsidRPr="009A3AC6">
          <w:rPr>
            <w:rStyle w:val="Hyperlink"/>
          </w:rPr>
          <w:t>3.</w:t>
        </w:r>
        <w:r w:rsidR="00337E95">
          <w:rPr>
            <w:rFonts w:ascii="Calibri" w:eastAsia="DengXian" w:hAnsi="Calibri"/>
            <w:b w:val="0"/>
            <w:bCs w:val="0"/>
            <w:i w:val="0"/>
            <w:iCs w:val="0"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</w:rPr>
          <w:t>TESTING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_Toc155177634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9</w:t>
        </w:r>
        <w:r w:rsidR="00337E95">
          <w:rPr>
            <w:webHidden/>
          </w:rPr>
          <w:fldChar w:fldCharType="end"/>
        </w:r>
      </w:hyperlink>
    </w:p>
    <w:p w14:paraId="49724FD3" w14:textId="1260F9A1" w:rsidR="00337E95" w:rsidRDefault="00000000">
      <w:pPr>
        <w:pStyle w:val="TOC2"/>
        <w:rPr>
          <w:rFonts w:ascii="Calibri" w:eastAsia="DengXian" w:hAnsi="Calibri"/>
          <w:b w:val="0"/>
          <w:bCs w:val="0"/>
          <w:color w:val="auto"/>
          <w:lang w:val="en-US" w:eastAsia="zh-CN"/>
        </w:rPr>
      </w:pPr>
      <w:hyperlink w:anchor="_Toc155177635" w:history="1">
        <w:r w:rsidR="00337E95" w:rsidRPr="009A3AC6">
          <w:rPr>
            <w:rStyle w:val="Hyperlink"/>
          </w:rPr>
          <w:t>3.1.</w:t>
        </w:r>
        <w:r w:rsidR="00337E95">
          <w:rPr>
            <w:rFonts w:ascii="Calibri" w:eastAsia="DengXian" w:hAnsi="Calibri"/>
            <w:b w:val="0"/>
            <w:bCs w:val="0"/>
            <w:color w:val="auto"/>
            <w:lang w:val="en-US" w:eastAsia="zh-CN"/>
          </w:rPr>
          <w:tab/>
        </w:r>
        <w:r w:rsidR="00337E95" w:rsidRPr="009A3AC6">
          <w:rPr>
            <w:rStyle w:val="Hyperlink"/>
          </w:rPr>
          <w:t>TEST CONDITIONS AND EXPECTED RESULTS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_Toc155177635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9</w:t>
        </w:r>
        <w:r w:rsidR="00337E95">
          <w:rPr>
            <w:webHidden/>
          </w:rPr>
          <w:fldChar w:fldCharType="end"/>
        </w:r>
      </w:hyperlink>
    </w:p>
    <w:p w14:paraId="416D3169" w14:textId="20EC2471" w:rsidR="00337E95" w:rsidRDefault="00000000">
      <w:pPr>
        <w:pStyle w:val="TOC1"/>
        <w:rPr>
          <w:rFonts w:ascii="Calibri" w:eastAsia="DengXian" w:hAnsi="Calibri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hyperlink w:anchor="_Toc155177636" w:history="1">
        <w:r w:rsidR="00337E95" w:rsidRPr="009A3AC6">
          <w:rPr>
            <w:rStyle w:val="Hyperlink"/>
          </w:rPr>
          <w:t>4.</w:t>
        </w:r>
        <w:r w:rsidR="00337E95">
          <w:rPr>
            <w:rFonts w:ascii="Calibri" w:eastAsia="DengXian" w:hAnsi="Calibri"/>
            <w:b w:val="0"/>
            <w:bCs w:val="0"/>
            <w:i w:val="0"/>
            <w:iCs w:val="0"/>
            <w:color w:val="auto"/>
            <w:sz w:val="22"/>
            <w:szCs w:val="22"/>
            <w:lang w:val="en-US" w:eastAsia="zh-CN"/>
          </w:rPr>
          <w:tab/>
        </w:r>
        <w:r w:rsidR="00337E95" w:rsidRPr="009A3AC6">
          <w:rPr>
            <w:rStyle w:val="Hyperlink"/>
          </w:rPr>
          <w:t>APPENDIX</w:t>
        </w:r>
        <w:r w:rsidR="00337E95">
          <w:rPr>
            <w:webHidden/>
          </w:rPr>
          <w:tab/>
        </w:r>
        <w:r w:rsidR="00337E95">
          <w:rPr>
            <w:webHidden/>
          </w:rPr>
          <w:fldChar w:fldCharType="begin"/>
        </w:r>
        <w:r w:rsidR="00337E95">
          <w:rPr>
            <w:webHidden/>
          </w:rPr>
          <w:instrText xml:space="preserve"> PAGEREF _Toc155177636 \h </w:instrText>
        </w:r>
        <w:r w:rsidR="00337E95">
          <w:rPr>
            <w:webHidden/>
          </w:rPr>
        </w:r>
        <w:r w:rsidR="00337E95">
          <w:rPr>
            <w:webHidden/>
          </w:rPr>
          <w:fldChar w:fldCharType="separate"/>
        </w:r>
        <w:r w:rsidR="00337E95">
          <w:rPr>
            <w:webHidden/>
          </w:rPr>
          <w:t>9</w:t>
        </w:r>
        <w:r w:rsidR="00337E95">
          <w:rPr>
            <w:webHidden/>
          </w:rPr>
          <w:fldChar w:fldCharType="end"/>
        </w:r>
      </w:hyperlink>
    </w:p>
    <w:p w14:paraId="2A7F16CF" w14:textId="150D683B" w:rsidR="00D92017" w:rsidRPr="00D92017" w:rsidRDefault="00D92017" w:rsidP="003311D6">
      <w:pPr>
        <w:spacing w:line="276" w:lineRule="auto"/>
        <w:rPr>
          <w:color w:val="16135F"/>
        </w:rPr>
      </w:pPr>
      <w:r w:rsidRPr="003311D6">
        <w:rPr>
          <w:b/>
          <w:bCs/>
          <w:noProof/>
          <w:color w:val="16135F"/>
          <w:szCs w:val="20"/>
        </w:rPr>
        <w:fldChar w:fldCharType="end"/>
      </w:r>
    </w:p>
    <w:p w14:paraId="689AC249" w14:textId="77777777" w:rsidR="00343F32" w:rsidRPr="00343F32" w:rsidRDefault="00CF1A75" w:rsidP="00343F32">
      <w:pPr>
        <w:pStyle w:val="Heading1"/>
      </w:pPr>
      <w:r>
        <w:br w:type="page"/>
      </w:r>
      <w:bookmarkStart w:id="1" w:name="_Toc155177622"/>
      <w:r w:rsidR="00343F32" w:rsidRPr="00CF1A75">
        <w:lastRenderedPageBreak/>
        <w:t>BUSINESS CONTEXT</w:t>
      </w:r>
      <w:bookmarkEnd w:id="1"/>
    </w:p>
    <w:p w14:paraId="141C687A" w14:textId="77777777" w:rsidR="00343F32" w:rsidRDefault="00343F32" w:rsidP="00343F32">
      <w:pPr>
        <w:pStyle w:val="Heading2"/>
      </w:pPr>
      <w:bookmarkStart w:id="2" w:name="_Toc155177623"/>
      <w:r w:rsidRPr="00CF1A75">
        <w:t>OVERVIEW</w:t>
      </w:r>
      <w:bookmarkEnd w:id="2"/>
    </w:p>
    <w:p w14:paraId="37773CEC" w14:textId="77777777" w:rsidR="009F1EC0" w:rsidRPr="00CA1B7F" w:rsidRDefault="009F1EC0" w:rsidP="00BC152D">
      <w:pPr>
        <w:pStyle w:val="ListParagraph"/>
        <w:jc w:val="both"/>
        <w:rPr>
          <w:rFonts w:ascii="Calibri" w:hAnsi="Calibri"/>
          <w:sz w:val="24"/>
        </w:rPr>
      </w:pPr>
    </w:p>
    <w:p w14:paraId="14683F6F" w14:textId="55633B3B" w:rsidR="00802C60" w:rsidRDefault="00002F66" w:rsidP="00183DC5">
      <w:pPr>
        <w:ind w:left="720"/>
      </w:pPr>
      <w:r>
        <w:t xml:space="preserve">this IFLOW is designed to </w:t>
      </w:r>
      <w:r w:rsidR="00094845">
        <w:t xml:space="preserve">push </w:t>
      </w:r>
      <w:r w:rsidR="00094845">
        <w:t>Biometric</w:t>
      </w:r>
      <w:r w:rsidR="00094845">
        <w:t xml:space="preserve"> data to the SF time tracking</w:t>
      </w:r>
      <w:r>
        <w:t>.</w:t>
      </w:r>
    </w:p>
    <w:p w14:paraId="1699952B" w14:textId="0871036C" w:rsidR="00002F66" w:rsidRDefault="00002F66" w:rsidP="00183DC5">
      <w:pPr>
        <w:ind w:left="720"/>
      </w:pPr>
    </w:p>
    <w:p w14:paraId="09AEDD9B" w14:textId="77777777" w:rsidR="00002F66" w:rsidRDefault="00002F66" w:rsidP="00183DC5">
      <w:pPr>
        <w:ind w:left="720"/>
      </w:pPr>
    </w:p>
    <w:p w14:paraId="629591CB" w14:textId="12847581" w:rsidR="00002F66" w:rsidRDefault="00002F66" w:rsidP="00183DC5">
      <w:pPr>
        <w:ind w:left="720"/>
      </w:pPr>
      <w:r>
        <w:t>1</w:t>
      </w:r>
      <w:r w:rsidR="00094845">
        <w:t xml:space="preserve">-Get the </w:t>
      </w:r>
      <w:r w:rsidR="00094845">
        <w:t>Biometric</w:t>
      </w:r>
      <w:r w:rsidR="00094845">
        <w:t xml:space="preserve"> filtered data and split it into batches as the sf rest </w:t>
      </w:r>
      <w:proofErr w:type="spellStart"/>
      <w:r w:rsidR="00094845">
        <w:t>api</w:t>
      </w:r>
      <w:proofErr w:type="spellEnd"/>
      <w:r w:rsidR="00094845">
        <w:t xml:space="preserve"> only accept 1k records each time</w:t>
      </w:r>
      <w:r w:rsidR="00EF7ECE">
        <w:t>.</w:t>
      </w:r>
    </w:p>
    <w:p w14:paraId="4C7251DC" w14:textId="77777777" w:rsidR="00EF7ECE" w:rsidRDefault="00EF7ECE" w:rsidP="00183DC5">
      <w:pPr>
        <w:ind w:left="720"/>
      </w:pPr>
    </w:p>
    <w:p w14:paraId="6322502F" w14:textId="1545FB8C" w:rsidR="00EF7ECE" w:rsidRDefault="00EF7ECE" w:rsidP="00183DC5">
      <w:pPr>
        <w:ind w:left="720"/>
      </w:pPr>
      <w:r>
        <w:t>2-</w:t>
      </w:r>
      <w:r w:rsidR="00094845">
        <w:t xml:space="preserve">Sending emails to </w:t>
      </w:r>
      <w:proofErr w:type="spellStart"/>
      <w:r w:rsidR="00094845">
        <w:t>Nadec</w:t>
      </w:r>
      <w:proofErr w:type="spellEnd"/>
      <w:r w:rsidR="00094845">
        <w:t xml:space="preserve"> team on what is success and what is fault (fault records are </w:t>
      </w:r>
      <w:proofErr w:type="spellStart"/>
      <w:r w:rsidR="00094845">
        <w:t>attachaed</w:t>
      </w:r>
      <w:proofErr w:type="spellEnd"/>
      <w:r w:rsidR="00094845">
        <w:t>)</w:t>
      </w:r>
      <w:r>
        <w:t>.</w:t>
      </w:r>
    </w:p>
    <w:p w14:paraId="7D76624A" w14:textId="77777777" w:rsidR="008508B6" w:rsidRDefault="008508B6" w:rsidP="00183DC5"/>
    <w:p w14:paraId="76D4CF99" w14:textId="77777777" w:rsidR="00343F32" w:rsidRPr="005F7758" w:rsidRDefault="00343F32" w:rsidP="00343F32">
      <w:pPr>
        <w:pStyle w:val="Heading2"/>
      </w:pPr>
      <w:bookmarkStart w:id="3" w:name="_Toc155177624"/>
      <w:r w:rsidRPr="005F7758">
        <w:t>DEVELOPMENT UNIT INFORMATION</w:t>
      </w:r>
      <w:bookmarkEnd w:id="3"/>
    </w:p>
    <w:tbl>
      <w:tblPr>
        <w:tblW w:w="9066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9"/>
        <w:gridCol w:w="6237"/>
      </w:tblGrid>
      <w:tr w:rsidR="00343F32" w:rsidRPr="00563031" w14:paraId="03B14833" w14:textId="77777777" w:rsidTr="00563031">
        <w:tc>
          <w:tcPr>
            <w:tcW w:w="2829" w:type="dxa"/>
            <w:shd w:val="clear" w:color="auto" w:fill="16145F"/>
          </w:tcPr>
          <w:p w14:paraId="5D2D0BE1" w14:textId="77777777" w:rsidR="00343F32" w:rsidRPr="00403BB9" w:rsidRDefault="00343F32" w:rsidP="00862E15">
            <w:pPr>
              <w:pStyle w:val="TableText"/>
            </w:pPr>
            <w:r>
              <w:t>Module</w:t>
            </w:r>
          </w:p>
        </w:tc>
        <w:tc>
          <w:tcPr>
            <w:tcW w:w="6237" w:type="dxa"/>
            <w:shd w:val="clear" w:color="auto" w:fill="auto"/>
          </w:tcPr>
          <w:p w14:paraId="242D94C6" w14:textId="77777777" w:rsidR="00343F32" w:rsidRPr="00563031" w:rsidRDefault="0043296E" w:rsidP="009A710B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SAP Cloud Platform</w:t>
            </w:r>
          </w:p>
        </w:tc>
      </w:tr>
      <w:tr w:rsidR="00343F32" w:rsidRPr="00563031" w14:paraId="2E620031" w14:textId="77777777" w:rsidTr="00563031">
        <w:tc>
          <w:tcPr>
            <w:tcW w:w="2829" w:type="dxa"/>
            <w:shd w:val="clear" w:color="auto" w:fill="16145F"/>
          </w:tcPr>
          <w:p w14:paraId="432B7EF4" w14:textId="77777777" w:rsidR="00343F32" w:rsidRPr="00403BB9" w:rsidRDefault="00343F32" w:rsidP="00862E15">
            <w:pPr>
              <w:pStyle w:val="TableText"/>
            </w:pPr>
            <w:r>
              <w:t>Sub Module</w:t>
            </w:r>
          </w:p>
        </w:tc>
        <w:tc>
          <w:tcPr>
            <w:tcW w:w="6237" w:type="dxa"/>
            <w:shd w:val="clear" w:color="auto" w:fill="auto"/>
          </w:tcPr>
          <w:p w14:paraId="76B239D8" w14:textId="77777777" w:rsidR="00343F32" w:rsidRPr="00563031" w:rsidRDefault="0043296E" w:rsidP="00862E15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Hana Cloud Integration</w:t>
            </w:r>
          </w:p>
        </w:tc>
      </w:tr>
      <w:tr w:rsidR="00343F32" w:rsidRPr="00563031" w14:paraId="38FEF322" w14:textId="77777777" w:rsidTr="00563031">
        <w:tc>
          <w:tcPr>
            <w:tcW w:w="2829" w:type="dxa"/>
            <w:shd w:val="clear" w:color="auto" w:fill="16145F"/>
          </w:tcPr>
          <w:p w14:paraId="00AE20DC" w14:textId="77777777" w:rsidR="00343F32" w:rsidRPr="00403BB9" w:rsidRDefault="00731A94" w:rsidP="00862E15">
            <w:pPr>
              <w:pStyle w:val="TableText"/>
            </w:pPr>
            <w:r>
              <w:t>iflow</w:t>
            </w:r>
            <w:r w:rsidR="00343F32">
              <w:t xml:space="preserve"> Title</w:t>
            </w:r>
          </w:p>
        </w:tc>
        <w:tc>
          <w:tcPr>
            <w:tcW w:w="6237" w:type="dxa"/>
            <w:shd w:val="clear" w:color="auto" w:fill="auto"/>
          </w:tcPr>
          <w:p w14:paraId="332F4F38" w14:textId="4F8CAE97" w:rsidR="00343F32" w:rsidRPr="00094845" w:rsidRDefault="00094845" w:rsidP="00094845">
            <w:pPr>
              <w:pStyle w:val="Heading2"/>
              <w:numPr>
                <w:ilvl w:val="0"/>
                <w:numId w:val="0"/>
              </w:numPr>
              <w:rPr>
                <w:rFonts w:ascii="Times New Roman" w:hAnsi="Times New Roman"/>
                <w:szCs w:val="36"/>
                <w:lang w:val="en-US"/>
              </w:rPr>
            </w:pPr>
            <w:r>
              <w:rPr>
                <w:rStyle w:val="sapuxapobjectpageheadertitletext"/>
              </w:rPr>
              <w:t>SF-</w:t>
            </w:r>
            <w:proofErr w:type="spellStart"/>
            <w:r>
              <w:rPr>
                <w:rStyle w:val="sapuxapobjectpageheadertitletext"/>
              </w:rPr>
              <w:t>TimeEvent</w:t>
            </w:r>
            <w:proofErr w:type="spellEnd"/>
            <w:r>
              <w:rPr>
                <w:rStyle w:val="sapuxapobjectpageheadertitletext"/>
              </w:rPr>
              <w:t>-POSTING-DATA</w:t>
            </w:r>
          </w:p>
        </w:tc>
      </w:tr>
      <w:tr w:rsidR="00343F32" w:rsidRPr="00563031" w14:paraId="1248DD13" w14:textId="77777777" w:rsidTr="00563031">
        <w:tc>
          <w:tcPr>
            <w:tcW w:w="2829" w:type="dxa"/>
            <w:shd w:val="clear" w:color="auto" w:fill="16145F"/>
          </w:tcPr>
          <w:p w14:paraId="27C231E3" w14:textId="77777777" w:rsidR="00343F32" w:rsidRDefault="00343F32" w:rsidP="00862E15">
            <w:pPr>
              <w:pStyle w:val="TableText"/>
            </w:pPr>
            <w:r>
              <w:t>Processing Type</w:t>
            </w:r>
          </w:p>
        </w:tc>
        <w:tc>
          <w:tcPr>
            <w:tcW w:w="6237" w:type="dxa"/>
            <w:shd w:val="clear" w:color="auto" w:fill="auto"/>
          </w:tcPr>
          <w:p w14:paraId="60009B0B" w14:textId="77777777" w:rsidR="00343F32" w:rsidRPr="003C555D" w:rsidRDefault="00343F32" w:rsidP="00DF675D">
            <w:pPr>
              <w:pStyle w:val="TableText"/>
            </w:pPr>
            <w:r w:rsidRPr="00B84B7B"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4B7B">
              <w:instrText xml:space="preserve"> FORMCHECKBOX </w:instrText>
            </w:r>
            <w:r w:rsidR="00000000">
              <w:fldChar w:fldCharType="separate"/>
            </w:r>
            <w:r w:rsidRPr="00B84B7B">
              <w:fldChar w:fldCharType="end"/>
            </w:r>
            <w:r w:rsidRPr="00B84B7B">
              <w:t xml:space="preserve"> </w:t>
            </w:r>
            <w:r>
              <w:t>Background</w:t>
            </w:r>
            <w:r w:rsidRPr="00B84B7B">
              <w:tab/>
            </w:r>
            <w:r w:rsidR="00DF675D"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2"/>
            <w:r w:rsidR="00DF675D">
              <w:instrText xml:space="preserve"> FORMCHECKBOX </w:instrText>
            </w:r>
            <w:r w:rsidR="00000000">
              <w:fldChar w:fldCharType="separate"/>
            </w:r>
            <w:r w:rsidR="00DF675D">
              <w:fldChar w:fldCharType="end"/>
            </w:r>
            <w:bookmarkEnd w:id="4"/>
            <w:r w:rsidRPr="00B84B7B">
              <w:t xml:space="preserve"> </w:t>
            </w:r>
            <w:r>
              <w:t>Online</w:t>
            </w:r>
          </w:p>
        </w:tc>
      </w:tr>
      <w:tr w:rsidR="00343F32" w:rsidRPr="00563031" w14:paraId="1A1D1D85" w14:textId="77777777" w:rsidTr="00563031">
        <w:tc>
          <w:tcPr>
            <w:tcW w:w="2829" w:type="dxa"/>
            <w:shd w:val="clear" w:color="auto" w:fill="16145F"/>
          </w:tcPr>
          <w:p w14:paraId="1055E0D8" w14:textId="77777777" w:rsidR="00343F32" w:rsidRPr="00B84B7B" w:rsidRDefault="00343F32" w:rsidP="00862E15">
            <w:pPr>
              <w:pStyle w:val="TableText"/>
            </w:pPr>
            <w:r w:rsidRPr="00B84B7B">
              <w:t>Execution Frequency</w:t>
            </w:r>
          </w:p>
        </w:tc>
        <w:tc>
          <w:tcPr>
            <w:tcW w:w="6237" w:type="dxa"/>
            <w:shd w:val="clear" w:color="auto" w:fill="auto"/>
          </w:tcPr>
          <w:p w14:paraId="499F881F" w14:textId="77777777" w:rsidR="00343F32" w:rsidRPr="00B84B7B" w:rsidRDefault="00343F32" w:rsidP="00862E15">
            <w:pPr>
              <w:pStyle w:val="TableText"/>
            </w:pPr>
            <w:r w:rsidRPr="00B84B7B"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4B7B">
              <w:instrText xml:space="preserve"> FORMCHECKBOX </w:instrText>
            </w:r>
            <w:r w:rsidR="00000000">
              <w:fldChar w:fldCharType="separate"/>
            </w:r>
            <w:r w:rsidRPr="00B84B7B">
              <w:fldChar w:fldCharType="end"/>
            </w:r>
            <w:r w:rsidRPr="00B84B7B">
              <w:t xml:space="preserve"> Daily</w:t>
            </w:r>
            <w:r w:rsidRPr="00B84B7B">
              <w:tab/>
            </w:r>
            <w:r w:rsidRPr="00B84B7B"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4B7B">
              <w:instrText xml:space="preserve"> FORMCHECKBOX </w:instrText>
            </w:r>
            <w:r w:rsidR="00000000">
              <w:fldChar w:fldCharType="separate"/>
            </w:r>
            <w:r w:rsidRPr="00B84B7B">
              <w:fldChar w:fldCharType="end"/>
            </w:r>
            <w:r w:rsidRPr="00B84B7B">
              <w:t xml:space="preserve"> Hourly</w:t>
            </w:r>
            <w:r w:rsidRPr="00B84B7B">
              <w:tab/>
            </w:r>
            <w:r w:rsidR="00DF675D">
              <w:fldChar w:fldCharType="begin">
                <w:ffData>
                  <w:name w:val="Check33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33"/>
            <w:r w:rsidR="00DF675D">
              <w:instrText xml:space="preserve"> FORMCHECKBOX </w:instrText>
            </w:r>
            <w:r w:rsidR="00000000">
              <w:fldChar w:fldCharType="separate"/>
            </w:r>
            <w:r w:rsidR="00DF675D">
              <w:fldChar w:fldCharType="end"/>
            </w:r>
            <w:bookmarkEnd w:id="5"/>
            <w:r w:rsidRPr="00B84B7B">
              <w:t xml:space="preserve"> Real-Time </w:t>
            </w:r>
          </w:p>
          <w:p w14:paraId="0835FC4F" w14:textId="77777777" w:rsidR="00343F32" w:rsidRPr="00563031" w:rsidRDefault="00343F32" w:rsidP="00862E15">
            <w:pPr>
              <w:pStyle w:val="TableText"/>
              <w:rPr>
                <w:color w:val="000000"/>
              </w:rPr>
            </w:pPr>
            <w:r w:rsidRPr="00B84B7B"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4B7B">
              <w:instrText xml:space="preserve"> FORMCHECKBOX </w:instrText>
            </w:r>
            <w:r w:rsidR="00000000">
              <w:fldChar w:fldCharType="separate"/>
            </w:r>
            <w:r w:rsidRPr="00B84B7B">
              <w:fldChar w:fldCharType="end"/>
            </w:r>
            <w:r w:rsidRPr="00B84B7B">
              <w:t xml:space="preserve"> Others   </w:t>
            </w:r>
            <w:r w:rsidRPr="00B84B7B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B84B7B">
              <w:instrText xml:space="preserve"> FORMTEXT </w:instrText>
            </w:r>
            <w:r w:rsidRPr="00B84B7B">
              <w:fldChar w:fldCharType="separate"/>
            </w:r>
            <w:r w:rsidRPr="00B84B7B">
              <w:t> </w:t>
            </w:r>
            <w:r w:rsidRPr="00B84B7B">
              <w:t> </w:t>
            </w:r>
            <w:r w:rsidRPr="00B84B7B">
              <w:t> </w:t>
            </w:r>
            <w:r w:rsidRPr="00B84B7B">
              <w:t> </w:t>
            </w:r>
            <w:r w:rsidRPr="00B84B7B">
              <w:t> </w:t>
            </w:r>
            <w:r w:rsidRPr="00B84B7B">
              <w:fldChar w:fldCharType="end"/>
            </w:r>
            <w:bookmarkEnd w:id="6"/>
          </w:p>
        </w:tc>
      </w:tr>
    </w:tbl>
    <w:p w14:paraId="6A024158" w14:textId="77777777" w:rsidR="00343F32" w:rsidRPr="006F49C0" w:rsidRDefault="00343F32" w:rsidP="006F49C0">
      <w:pPr>
        <w:pStyle w:val="ListParagraph"/>
      </w:pPr>
    </w:p>
    <w:p w14:paraId="7391B87D" w14:textId="77777777" w:rsidR="00343F32" w:rsidRDefault="00343F32" w:rsidP="006F49C0">
      <w:pPr>
        <w:pStyle w:val="ListParagraph"/>
      </w:pPr>
    </w:p>
    <w:p w14:paraId="385F865A" w14:textId="77777777" w:rsidR="008508B6" w:rsidRPr="006F49C0" w:rsidRDefault="008508B6" w:rsidP="006F49C0">
      <w:pPr>
        <w:pStyle w:val="ListParagraph"/>
      </w:pPr>
    </w:p>
    <w:p w14:paraId="43B1F6BF" w14:textId="77777777" w:rsidR="00343F32" w:rsidRPr="00343F32" w:rsidRDefault="00343F32" w:rsidP="00343F32">
      <w:pPr>
        <w:pStyle w:val="Heading1"/>
      </w:pPr>
      <w:bookmarkStart w:id="7" w:name="_Toc155177626"/>
      <w:r w:rsidRPr="005F7758">
        <w:t>DETAILED DESIGN</w:t>
      </w:r>
      <w:bookmarkEnd w:id="7"/>
    </w:p>
    <w:p w14:paraId="1D53E53D" w14:textId="77777777" w:rsidR="00343F32" w:rsidRDefault="00343F32" w:rsidP="00343F32">
      <w:pPr>
        <w:pStyle w:val="Heading2"/>
      </w:pPr>
      <w:bookmarkStart w:id="8" w:name="_Toc155177627"/>
      <w:r>
        <w:t>C</w:t>
      </w:r>
      <w:r w:rsidR="0048314A">
        <w:t>ONFIGURATION DETAILS</w:t>
      </w:r>
      <w:bookmarkEnd w:id="8"/>
    </w:p>
    <w:p w14:paraId="368E258F" w14:textId="4DF567F7" w:rsidR="00987336" w:rsidRPr="008516EF" w:rsidRDefault="00D528BC" w:rsidP="008516EF">
      <w:pPr>
        <w:pStyle w:val="TableText"/>
        <w:jc w:val="both"/>
        <w:rPr>
          <w:rFonts w:asciiTheme="minorHAnsi" w:hAnsiTheme="minorHAnsi" w:cstheme="minorHAnsi"/>
          <w:b/>
          <w:bCs/>
          <w:color w:val="32363A"/>
          <w:sz w:val="24"/>
          <w:lang w:eastAsia="zh-CN"/>
        </w:rPr>
      </w:pPr>
      <w:r w:rsidRPr="008516EF">
        <w:rPr>
          <w:rFonts w:asciiTheme="minorHAnsi" w:hAnsiTheme="minorHAnsi" w:cstheme="minorHAnsi"/>
          <w:b/>
          <w:sz w:val="24"/>
        </w:rPr>
        <w:t xml:space="preserve">               </w:t>
      </w:r>
      <w:r w:rsidR="002D6FCA" w:rsidRPr="008516EF">
        <w:rPr>
          <w:rFonts w:asciiTheme="minorHAnsi" w:hAnsiTheme="minorHAnsi" w:cstheme="minorHAnsi"/>
          <w:b/>
          <w:sz w:val="24"/>
        </w:rPr>
        <w:t>Package Name:</w:t>
      </w:r>
      <w:r w:rsidR="005664A5" w:rsidRPr="008516EF">
        <w:rPr>
          <w:rFonts w:asciiTheme="minorHAnsi" w:hAnsiTheme="minorHAnsi" w:cstheme="minorHAnsi"/>
          <w:sz w:val="24"/>
        </w:rPr>
        <w:t xml:space="preserve"> </w:t>
      </w:r>
      <w:r w:rsidR="00094845">
        <w:rPr>
          <w:rFonts w:asciiTheme="minorHAnsi" w:hAnsiTheme="minorHAnsi" w:cstheme="minorHAnsi"/>
          <w:color w:val="000000"/>
          <w:sz w:val="24"/>
        </w:rPr>
        <w:t>SF-Nadec-Timeevents</w:t>
      </w:r>
    </w:p>
    <w:p w14:paraId="3B5DAF73" w14:textId="2E8C6DF3" w:rsidR="003E66F5" w:rsidRPr="00D528BC" w:rsidRDefault="00F378CB" w:rsidP="003E66F5">
      <w:pPr>
        <w:pStyle w:val="TableText"/>
        <w:jc w:val="both"/>
        <w:rPr>
          <w:rFonts w:ascii="72" w:hAnsi="72" w:cs="72"/>
          <w:b/>
          <w:bCs/>
          <w:color w:val="32363A"/>
          <w:szCs w:val="20"/>
          <w:lang w:eastAsia="zh-CN"/>
        </w:rPr>
      </w:pPr>
      <w:r w:rsidRPr="008516EF">
        <w:rPr>
          <w:rFonts w:asciiTheme="minorHAnsi" w:hAnsiTheme="minorHAnsi" w:cstheme="minorHAnsi"/>
          <w:b/>
          <w:sz w:val="24"/>
        </w:rPr>
        <w:t xml:space="preserve">               </w:t>
      </w:r>
      <w:r w:rsidR="004B13A2" w:rsidRPr="008516EF">
        <w:rPr>
          <w:rFonts w:asciiTheme="minorHAnsi" w:hAnsiTheme="minorHAnsi" w:cstheme="minorHAnsi"/>
          <w:b/>
          <w:sz w:val="24"/>
        </w:rPr>
        <w:t>iF</w:t>
      </w:r>
      <w:r w:rsidR="002D6FCA" w:rsidRPr="008516EF">
        <w:rPr>
          <w:rFonts w:asciiTheme="minorHAnsi" w:hAnsiTheme="minorHAnsi" w:cstheme="minorHAnsi"/>
          <w:b/>
          <w:sz w:val="24"/>
        </w:rPr>
        <w:t>low</w:t>
      </w:r>
      <w:r w:rsidR="00987336" w:rsidRPr="008516EF">
        <w:rPr>
          <w:rFonts w:asciiTheme="minorHAnsi" w:hAnsiTheme="minorHAnsi" w:cstheme="minorHAnsi"/>
          <w:b/>
          <w:sz w:val="24"/>
        </w:rPr>
        <w:t xml:space="preserve"> Name</w:t>
      </w:r>
      <w:r w:rsidR="00501A6F" w:rsidRPr="008516EF">
        <w:rPr>
          <w:rFonts w:asciiTheme="minorHAnsi" w:hAnsiTheme="minorHAnsi" w:cstheme="minorHAnsi"/>
          <w:b/>
          <w:sz w:val="24"/>
        </w:rPr>
        <w:t>:</w:t>
      </w:r>
      <w:r w:rsidR="00094845">
        <w:rPr>
          <w:rFonts w:asciiTheme="minorHAnsi" w:hAnsiTheme="minorHAnsi" w:cstheme="minorHAnsi"/>
          <w:color w:val="000000"/>
          <w:sz w:val="24"/>
        </w:rPr>
        <w:t>SF-TimeEvent-POSTING-DATA</w:t>
      </w:r>
      <w:r w:rsidR="009C6780">
        <w:rPr>
          <w:color w:val="000000"/>
        </w:rPr>
        <w:t>.</w:t>
      </w:r>
    </w:p>
    <w:p w14:paraId="0643B4F9" w14:textId="436EC38C" w:rsidR="006C7ABC" w:rsidRPr="008516EF" w:rsidRDefault="006C7ABC" w:rsidP="008516EF">
      <w:pPr>
        <w:pStyle w:val="TableText"/>
        <w:jc w:val="both"/>
        <w:rPr>
          <w:rFonts w:asciiTheme="minorHAnsi" w:hAnsiTheme="minorHAnsi" w:cstheme="minorHAnsi"/>
          <w:b/>
          <w:bCs/>
          <w:color w:val="32363A"/>
          <w:sz w:val="24"/>
          <w:lang w:eastAsia="zh-CN"/>
        </w:rPr>
      </w:pPr>
    </w:p>
    <w:p w14:paraId="6E8255A6" w14:textId="6C5B6932" w:rsidR="007C2262" w:rsidRPr="008516EF" w:rsidRDefault="00383E40" w:rsidP="008516EF">
      <w:pPr>
        <w:pStyle w:val="ListParagraph"/>
        <w:jc w:val="both"/>
        <w:rPr>
          <w:rFonts w:asciiTheme="minorHAnsi" w:hAnsiTheme="minorHAnsi" w:cstheme="minorHAnsi"/>
          <w:b/>
          <w:sz w:val="24"/>
          <w:lang w:val="en-US"/>
        </w:rPr>
      </w:pPr>
      <w:r w:rsidRPr="008516EF">
        <w:rPr>
          <w:rFonts w:asciiTheme="minorHAnsi" w:hAnsiTheme="minorHAnsi" w:cstheme="minorHAnsi"/>
          <w:b/>
          <w:sz w:val="24"/>
          <w:lang w:val="en-US"/>
        </w:rPr>
        <w:t>Security Material Keys/</w:t>
      </w:r>
      <w:r w:rsidR="007C2262" w:rsidRPr="008516EF">
        <w:rPr>
          <w:rFonts w:asciiTheme="minorHAnsi" w:hAnsiTheme="minorHAnsi" w:cstheme="minorHAnsi"/>
          <w:b/>
          <w:sz w:val="24"/>
          <w:lang w:val="en-US"/>
        </w:rPr>
        <w:t>Certificate Name:</w:t>
      </w:r>
      <w:r w:rsidR="008508B6" w:rsidRPr="008516EF">
        <w:rPr>
          <w:rFonts w:asciiTheme="minorHAnsi" w:hAnsiTheme="minorHAnsi" w:cstheme="minorHAnsi"/>
          <w:b/>
          <w:sz w:val="24"/>
          <w:lang w:val="en-US"/>
        </w:rPr>
        <w:t xml:space="preserve"> </w:t>
      </w:r>
      <w:proofErr w:type="spellStart"/>
      <w:r w:rsidR="00EF7ECE">
        <w:rPr>
          <w:rFonts w:asciiTheme="minorHAnsi" w:hAnsiTheme="minorHAnsi" w:cstheme="minorHAnsi"/>
          <w:color w:val="1D2D3E"/>
          <w:sz w:val="24"/>
          <w:shd w:val="clear" w:color="auto" w:fill="FFFFFF"/>
        </w:rPr>
        <w:t>NadecIntegAdmin</w:t>
      </w:r>
      <w:proofErr w:type="spellEnd"/>
      <w:r w:rsidR="00EF7ECE">
        <w:rPr>
          <w:rFonts w:asciiTheme="minorHAnsi" w:hAnsiTheme="minorHAnsi" w:cstheme="minorHAnsi"/>
          <w:color w:val="1D2D3E"/>
          <w:sz w:val="24"/>
          <w:shd w:val="clear" w:color="auto" w:fill="FFFFFF"/>
        </w:rPr>
        <w:t xml:space="preserve"> Basic</w:t>
      </w:r>
    </w:p>
    <w:p w14:paraId="7C27AD5A" w14:textId="77777777" w:rsidR="006C7ABC" w:rsidRDefault="006C7ABC" w:rsidP="002D6FCA">
      <w:pPr>
        <w:rPr>
          <w:lang w:val="en-US"/>
        </w:rPr>
      </w:pPr>
    </w:p>
    <w:p w14:paraId="1932498A" w14:textId="77777777" w:rsidR="00173624" w:rsidRDefault="00173624" w:rsidP="002D6FCA">
      <w:pPr>
        <w:rPr>
          <w:lang w:val="en-US"/>
        </w:rPr>
      </w:pPr>
    </w:p>
    <w:p w14:paraId="393BDFB7" w14:textId="77777777" w:rsidR="006C7ABC" w:rsidRPr="00D76650" w:rsidRDefault="0048314A" w:rsidP="006C7ABC">
      <w:pPr>
        <w:pStyle w:val="Heading2"/>
        <w:rPr>
          <w:lang w:val="en-US"/>
        </w:rPr>
      </w:pPr>
      <w:bookmarkStart w:id="9" w:name="_Toc155177628"/>
      <w:bookmarkStart w:id="10" w:name="_Toc519526792"/>
      <w:r>
        <w:rPr>
          <w:lang w:val="en-US"/>
        </w:rPr>
        <w:t xml:space="preserve">SAP </w:t>
      </w:r>
      <w:r w:rsidR="00731A94">
        <w:rPr>
          <w:lang w:val="en-US"/>
        </w:rPr>
        <w:t>CPI</w:t>
      </w:r>
      <w:r>
        <w:rPr>
          <w:lang w:val="en-US"/>
        </w:rPr>
        <w:t xml:space="preserve"> IFLOW DESIGN</w:t>
      </w:r>
      <w:bookmarkEnd w:id="9"/>
    </w:p>
    <w:bookmarkEnd w:id="10"/>
    <w:p w14:paraId="7833BB6A" w14:textId="4F758ABF" w:rsidR="002B5414" w:rsidRPr="00EF7ECE" w:rsidRDefault="00E74756" w:rsidP="00EF7ECE">
      <w:pPr>
        <w:pStyle w:val="ListParagraph"/>
        <w:rPr>
          <w:rFonts w:ascii="Calibri" w:hAnsi="Calibri"/>
          <w:sz w:val="24"/>
        </w:rPr>
      </w:pPr>
      <w:r w:rsidRPr="004820A2">
        <w:rPr>
          <w:rFonts w:ascii="Calibri" w:hAnsi="Calibri"/>
          <w:sz w:val="24"/>
        </w:rPr>
        <w:t>It</w:t>
      </w:r>
      <w:r w:rsidR="0058442F" w:rsidRPr="004820A2">
        <w:rPr>
          <w:rFonts w:ascii="Calibri" w:hAnsi="Calibri"/>
          <w:sz w:val="24"/>
        </w:rPr>
        <w:t xml:space="preserve"> is a </w:t>
      </w:r>
      <w:r w:rsidRPr="004820A2">
        <w:rPr>
          <w:rFonts w:ascii="Calibri" w:hAnsi="Calibri"/>
          <w:sz w:val="24"/>
        </w:rPr>
        <w:t>custom design SAP CPI Integration flow</w:t>
      </w:r>
      <w:r w:rsidR="008D62CD" w:rsidRPr="004820A2">
        <w:rPr>
          <w:rFonts w:ascii="Calibri" w:hAnsi="Calibri"/>
          <w:sz w:val="24"/>
        </w:rPr>
        <w:t xml:space="preserve"> an interface to </w:t>
      </w:r>
      <w:r w:rsidR="0028629D">
        <w:rPr>
          <w:rFonts w:ascii="Calibri" w:hAnsi="Calibri"/>
          <w:sz w:val="24"/>
        </w:rPr>
        <w:t>push data from</w:t>
      </w:r>
      <w:r w:rsidR="0028629D">
        <w:t xml:space="preserve"> </w:t>
      </w:r>
      <w:r w:rsidR="0028629D">
        <w:t>Biometric</w:t>
      </w:r>
      <w:r w:rsidR="0028629D">
        <w:t xml:space="preserve"> to SF</w:t>
      </w:r>
      <w:r w:rsidR="00252480" w:rsidRPr="00EF7ECE">
        <w:rPr>
          <w:rFonts w:ascii="Calibri" w:hAnsi="Calibri"/>
          <w:sz w:val="24"/>
        </w:rPr>
        <w:t>.</w:t>
      </w:r>
    </w:p>
    <w:p w14:paraId="73A9C9FD" w14:textId="77777777" w:rsidR="002B5414" w:rsidRDefault="002B5414" w:rsidP="00D734A5">
      <w:pPr>
        <w:pStyle w:val="ListParagraph"/>
      </w:pPr>
    </w:p>
    <w:p w14:paraId="53B6F21C" w14:textId="5C64D1D8" w:rsidR="00A77FE9" w:rsidRDefault="00025B0A" w:rsidP="00D734A5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22D32D8D" wp14:editId="5CF4D764">
            <wp:extent cx="5943600" cy="2582545"/>
            <wp:effectExtent l="0" t="0" r="0" b="8255"/>
            <wp:docPr id="73169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5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F81C" w14:textId="77777777" w:rsidR="008D62CD" w:rsidRDefault="008D62CD" w:rsidP="00D734A5">
      <w:pPr>
        <w:pStyle w:val="ListParagraph"/>
        <w:rPr>
          <w:noProof/>
        </w:rPr>
      </w:pPr>
    </w:p>
    <w:p w14:paraId="51A51F24" w14:textId="77777777" w:rsidR="002B5414" w:rsidRPr="00D76650" w:rsidRDefault="002B5414" w:rsidP="00D734A5">
      <w:pPr>
        <w:pStyle w:val="ListParagraph"/>
        <w:rPr>
          <w:lang w:val="en-US"/>
        </w:rPr>
      </w:pPr>
    </w:p>
    <w:p w14:paraId="46A8812B" w14:textId="77777777" w:rsidR="002B5414" w:rsidRDefault="002B5414" w:rsidP="008D62CD">
      <w:pPr>
        <w:pStyle w:val="ListParagraph"/>
        <w:rPr>
          <w:rFonts w:ascii="Calibri" w:hAnsi="Calibri"/>
          <w:b/>
          <w:sz w:val="24"/>
          <w:u w:val="single"/>
        </w:rPr>
      </w:pPr>
      <w:r w:rsidRPr="004820A2">
        <w:rPr>
          <w:rFonts w:ascii="Calibri" w:hAnsi="Calibri"/>
          <w:b/>
          <w:sz w:val="24"/>
          <w:u w:val="single"/>
        </w:rPr>
        <w:t>Detailed Requirements:</w:t>
      </w:r>
    </w:p>
    <w:p w14:paraId="028C25C6" w14:textId="77777777" w:rsidR="00580FD4" w:rsidRDefault="00580FD4" w:rsidP="008D62CD">
      <w:pPr>
        <w:pStyle w:val="ListParagraph"/>
        <w:rPr>
          <w:rFonts w:ascii="Calibri" w:hAnsi="Calibri"/>
          <w:b/>
          <w:sz w:val="24"/>
          <w:u w:val="single"/>
        </w:rPr>
      </w:pPr>
    </w:p>
    <w:p w14:paraId="608BF676" w14:textId="2194920B" w:rsidR="00F85751" w:rsidRPr="00F85751" w:rsidRDefault="00025B0A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025B0A">
        <w:rPr>
          <w:rFonts w:ascii="Calibri" w:hAnsi="Calibri"/>
          <w:sz w:val="24"/>
        </w:rPr>
        <w:t xml:space="preserve">Preparing the </w:t>
      </w:r>
      <w:proofErr w:type="spellStart"/>
      <w:r w:rsidRPr="00025B0A">
        <w:rPr>
          <w:rFonts w:ascii="Calibri" w:hAnsi="Calibri"/>
          <w:sz w:val="24"/>
        </w:rPr>
        <w:t>json</w:t>
      </w:r>
      <w:proofErr w:type="spellEnd"/>
      <w:r w:rsidRPr="00025B0A">
        <w:rPr>
          <w:rFonts w:ascii="Calibri" w:hAnsi="Calibri"/>
          <w:sz w:val="24"/>
        </w:rPr>
        <w:t xml:space="preserve">(C10,C20 and the </w:t>
      </w:r>
      <w:proofErr w:type="spellStart"/>
      <w:r w:rsidRPr="00025B0A">
        <w:rPr>
          <w:rFonts w:ascii="Calibri" w:hAnsi="Calibri"/>
          <w:sz w:val="24"/>
        </w:rPr>
        <w:t>DateTime</w:t>
      </w:r>
      <w:proofErr w:type="spellEnd"/>
      <w:r w:rsidRPr="00025B0A">
        <w:rPr>
          <w:rFonts w:ascii="Calibri" w:hAnsi="Calibri"/>
          <w:sz w:val="24"/>
        </w:rPr>
        <w:t xml:space="preserve"> Format)</w:t>
      </w:r>
      <w:r>
        <w:rPr>
          <w:rFonts w:ascii="Calibri" w:hAnsi="Calibri"/>
          <w:sz w:val="24"/>
        </w:rPr>
        <w:t xml:space="preserve"> </w:t>
      </w:r>
      <w:r w:rsidR="00511436">
        <w:rPr>
          <w:rFonts w:ascii="Calibri" w:hAnsi="Calibri"/>
          <w:sz w:val="24"/>
        </w:rPr>
        <w:t xml:space="preserve">here we change to format of Biometric to SF </w:t>
      </w:r>
      <w:proofErr w:type="spellStart"/>
      <w:r w:rsidR="00511436">
        <w:rPr>
          <w:rFonts w:ascii="Calibri" w:hAnsi="Calibri"/>
          <w:sz w:val="24"/>
        </w:rPr>
        <w:t>json</w:t>
      </w:r>
      <w:proofErr w:type="spellEnd"/>
      <w:r w:rsidR="00511436">
        <w:rPr>
          <w:rFonts w:ascii="Calibri" w:hAnsi="Calibri"/>
          <w:sz w:val="24"/>
        </w:rPr>
        <w:t xml:space="preserve"> format</w:t>
      </w:r>
      <w:r w:rsidR="00F85751" w:rsidRPr="00F85751">
        <w:rPr>
          <w:rFonts w:ascii="Calibri" w:hAnsi="Calibri"/>
          <w:sz w:val="24"/>
        </w:rPr>
        <w:t>.</w:t>
      </w:r>
    </w:p>
    <w:p w14:paraId="4CAAFA6E" w14:textId="397C42BA" w:rsidR="00A41E7A" w:rsidRDefault="00511436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511436">
        <w:rPr>
          <w:rFonts w:ascii="Calibri" w:hAnsi="Calibri"/>
          <w:sz w:val="24"/>
        </w:rPr>
        <w:t xml:space="preserve">Preparing the required </w:t>
      </w:r>
      <w:proofErr w:type="spellStart"/>
      <w:r w:rsidRPr="00511436">
        <w:rPr>
          <w:rFonts w:ascii="Calibri" w:hAnsi="Calibri"/>
          <w:sz w:val="24"/>
        </w:rPr>
        <w:t>json</w:t>
      </w:r>
      <w:proofErr w:type="spellEnd"/>
      <w:r w:rsidRPr="00511436">
        <w:rPr>
          <w:rFonts w:ascii="Calibri" w:hAnsi="Calibri"/>
          <w:sz w:val="24"/>
        </w:rPr>
        <w:t xml:space="preserve"> to be sent to SF call</w:t>
      </w:r>
      <w:r>
        <w:rPr>
          <w:rFonts w:ascii="Calibri" w:hAnsi="Calibri"/>
          <w:sz w:val="24"/>
        </w:rPr>
        <w:t>(</w:t>
      </w:r>
      <w:proofErr w:type="spellStart"/>
      <w:r>
        <w:rPr>
          <w:rFonts w:ascii="Calibri" w:hAnsi="Calibri"/>
          <w:sz w:val="24"/>
        </w:rPr>
        <w:t>json</w:t>
      </w:r>
      <w:proofErr w:type="spellEnd"/>
      <w:r>
        <w:rPr>
          <w:rFonts w:ascii="Calibri" w:hAnsi="Calibri"/>
          <w:sz w:val="24"/>
        </w:rPr>
        <w:t xml:space="preserve"> accepted by sf rest </w:t>
      </w:r>
      <w:proofErr w:type="spellStart"/>
      <w:r>
        <w:rPr>
          <w:rFonts w:ascii="Calibri" w:hAnsi="Calibri"/>
          <w:sz w:val="24"/>
        </w:rPr>
        <w:t>api</w:t>
      </w:r>
      <w:proofErr w:type="spellEnd"/>
      <w:r>
        <w:rPr>
          <w:rFonts w:ascii="Calibri" w:hAnsi="Calibri"/>
          <w:sz w:val="24"/>
        </w:rPr>
        <w:t>)</w:t>
      </w:r>
    </w:p>
    <w:p w14:paraId="4A8D0716" w14:textId="334AA389" w:rsidR="00981450" w:rsidRPr="006A6070" w:rsidRDefault="00511436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  <w:lang w:val="en-US"/>
        </w:rPr>
      </w:pPr>
      <w:r w:rsidRPr="00511436">
        <w:rPr>
          <w:rFonts w:ascii="Calibri" w:hAnsi="Calibri"/>
          <w:sz w:val="24"/>
          <w:lang w:val="en-US"/>
        </w:rPr>
        <w:t>Saving Body</w:t>
      </w:r>
      <w:r>
        <w:rPr>
          <w:rFonts w:ascii="Calibri" w:hAnsi="Calibri"/>
          <w:sz w:val="24"/>
          <w:lang w:val="en-US"/>
        </w:rPr>
        <w:t xml:space="preserve"> </w:t>
      </w:r>
      <w:proofErr w:type="spellStart"/>
      <w:r>
        <w:rPr>
          <w:rFonts w:ascii="Calibri" w:hAnsi="Calibri"/>
          <w:sz w:val="24"/>
          <w:lang w:val="en-US"/>
        </w:rPr>
        <w:t>at</w:t>
      </w:r>
      <w:proofErr w:type="spellEnd"/>
      <w:r>
        <w:rPr>
          <w:rFonts w:ascii="Calibri" w:hAnsi="Calibri"/>
          <w:sz w:val="24"/>
          <w:lang w:val="en-US"/>
        </w:rPr>
        <w:t xml:space="preserve"> content modifier</w:t>
      </w:r>
      <w:r w:rsidR="0000018B">
        <w:rPr>
          <w:rFonts w:ascii="Calibri" w:hAnsi="Calibri"/>
          <w:sz w:val="24"/>
          <w:lang w:val="en-US"/>
        </w:rPr>
        <w:t>.</w:t>
      </w:r>
    </w:p>
    <w:p w14:paraId="2BB6C093" w14:textId="56C045D0" w:rsidR="0032522E" w:rsidRDefault="00511436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511436">
        <w:rPr>
          <w:rFonts w:ascii="Calibri" w:hAnsi="Calibri"/>
          <w:sz w:val="24"/>
        </w:rPr>
        <w:t>Groovy Script : Split into batches</w:t>
      </w:r>
      <w:r>
        <w:rPr>
          <w:rFonts w:ascii="Calibri" w:hAnsi="Calibri"/>
          <w:sz w:val="24"/>
        </w:rPr>
        <w:t xml:space="preserve">(prepare the </w:t>
      </w:r>
      <w:proofErr w:type="spellStart"/>
      <w:r>
        <w:rPr>
          <w:rFonts w:ascii="Calibri" w:hAnsi="Calibri"/>
          <w:sz w:val="24"/>
        </w:rPr>
        <w:t>json</w:t>
      </w:r>
      <w:proofErr w:type="spellEnd"/>
      <w:r>
        <w:rPr>
          <w:rFonts w:ascii="Calibri" w:hAnsi="Calibri"/>
          <w:sz w:val="24"/>
        </w:rPr>
        <w:t xml:space="preserve"> for the splitter)</w:t>
      </w:r>
      <w:r w:rsidR="003079D2" w:rsidRPr="00D333E9">
        <w:rPr>
          <w:rFonts w:ascii="Calibri" w:hAnsi="Calibri"/>
          <w:sz w:val="24"/>
        </w:rPr>
        <w:t>.</w:t>
      </w:r>
    </w:p>
    <w:p w14:paraId="0D4547EA" w14:textId="5BB91AE0" w:rsidR="0000018B" w:rsidRPr="00D333E9" w:rsidRDefault="00511436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511436">
        <w:rPr>
          <w:rFonts w:ascii="Calibri" w:hAnsi="Calibri"/>
          <w:sz w:val="24"/>
        </w:rPr>
        <w:t>General Splitter : Looping</w:t>
      </w:r>
      <w:r>
        <w:rPr>
          <w:rFonts w:ascii="Calibri" w:hAnsi="Calibri"/>
          <w:sz w:val="24"/>
        </w:rPr>
        <w:t xml:space="preserve">(the rest </w:t>
      </w:r>
      <w:proofErr w:type="spellStart"/>
      <w:r>
        <w:rPr>
          <w:rFonts w:ascii="Calibri" w:hAnsi="Calibri"/>
          <w:sz w:val="24"/>
        </w:rPr>
        <w:t>api</w:t>
      </w:r>
      <w:proofErr w:type="spellEnd"/>
      <w:r>
        <w:rPr>
          <w:rFonts w:ascii="Calibri" w:hAnsi="Calibri"/>
          <w:sz w:val="24"/>
        </w:rPr>
        <w:t xml:space="preserve"> only accept 1k record each time)</w:t>
      </w:r>
      <w:r w:rsidR="00033127">
        <w:rPr>
          <w:rFonts w:ascii="Calibri" w:hAnsi="Calibri"/>
          <w:sz w:val="24"/>
        </w:rPr>
        <w:t>.</w:t>
      </w:r>
    </w:p>
    <w:p w14:paraId="566EEFC4" w14:textId="1F71453D" w:rsidR="003079D2" w:rsidRDefault="00511436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511436">
        <w:rPr>
          <w:rFonts w:ascii="Calibri" w:hAnsi="Calibri"/>
          <w:sz w:val="24"/>
        </w:rPr>
        <w:t xml:space="preserve">Groovy Script : Clean </w:t>
      </w:r>
      <w:proofErr w:type="spellStart"/>
      <w:r w:rsidRPr="00511436">
        <w:rPr>
          <w:rFonts w:ascii="Calibri" w:hAnsi="Calibri"/>
          <w:sz w:val="24"/>
        </w:rPr>
        <w:t>Json</w:t>
      </w:r>
      <w:proofErr w:type="spellEnd"/>
      <w:r w:rsidRPr="00511436">
        <w:rPr>
          <w:rFonts w:ascii="Calibri" w:hAnsi="Calibri"/>
          <w:sz w:val="24"/>
        </w:rPr>
        <w:t xml:space="preserve"> Format</w:t>
      </w:r>
      <w:r>
        <w:rPr>
          <w:rFonts w:ascii="Calibri" w:hAnsi="Calibri"/>
          <w:sz w:val="24"/>
        </w:rPr>
        <w:t xml:space="preserve">(after the splitter to make msg as </w:t>
      </w:r>
      <w:proofErr w:type="spellStart"/>
      <w:r>
        <w:rPr>
          <w:rFonts w:ascii="Calibri" w:hAnsi="Calibri"/>
          <w:sz w:val="24"/>
        </w:rPr>
        <w:t>json</w:t>
      </w:r>
      <w:proofErr w:type="spellEnd"/>
      <w:r>
        <w:rPr>
          <w:rFonts w:ascii="Calibri" w:hAnsi="Calibri"/>
          <w:sz w:val="24"/>
        </w:rPr>
        <w:t xml:space="preserve"> again)</w:t>
      </w:r>
      <w:r w:rsidR="00203291">
        <w:rPr>
          <w:rFonts w:ascii="Calibri" w:hAnsi="Calibri"/>
          <w:sz w:val="24"/>
        </w:rPr>
        <w:t>.</w:t>
      </w:r>
    </w:p>
    <w:p w14:paraId="1824980A" w14:textId="2E364381" w:rsidR="003B5C7E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0C3A04">
        <w:rPr>
          <w:rFonts w:ascii="Calibri" w:hAnsi="Calibri"/>
          <w:sz w:val="24"/>
        </w:rPr>
        <w:t xml:space="preserve">Content Modifier : </w:t>
      </w:r>
      <w:r w:rsidRPr="00794E3D">
        <w:rPr>
          <w:rFonts w:ascii="Calibri" w:hAnsi="Calibri"/>
          <w:sz w:val="24"/>
        </w:rPr>
        <w:t>Preparing the request for SF call</w:t>
      </w:r>
      <w:r>
        <w:rPr>
          <w:rFonts w:ascii="Calibri" w:hAnsi="Calibri"/>
          <w:sz w:val="24"/>
        </w:rPr>
        <w:t>(setting up some headers parameters)</w:t>
      </w:r>
      <w:r w:rsidR="000C3A04">
        <w:rPr>
          <w:rFonts w:ascii="Calibri" w:hAnsi="Calibri"/>
          <w:sz w:val="24"/>
        </w:rPr>
        <w:t>.</w:t>
      </w:r>
    </w:p>
    <w:p w14:paraId="0F630462" w14:textId="711924CF" w:rsidR="000C3A04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Calling SF</w:t>
      </w:r>
      <w:r>
        <w:rPr>
          <w:rFonts w:ascii="Calibri" w:hAnsi="Calibri"/>
          <w:sz w:val="24"/>
        </w:rPr>
        <w:t xml:space="preserve"> Rest API</w:t>
      </w:r>
      <w:r w:rsidR="000C3A04">
        <w:rPr>
          <w:rFonts w:ascii="Calibri" w:hAnsi="Calibri"/>
          <w:sz w:val="24"/>
        </w:rPr>
        <w:t>.</w:t>
      </w:r>
    </w:p>
    <w:p w14:paraId="2174DD02" w14:textId="16A1FC2E" w:rsidR="000C3A04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Gather Data</w:t>
      </w:r>
      <w:r>
        <w:rPr>
          <w:rFonts w:ascii="Calibri" w:hAnsi="Calibri"/>
          <w:sz w:val="24"/>
        </w:rPr>
        <w:t xml:space="preserve"> </w:t>
      </w:r>
    </w:p>
    <w:p w14:paraId="5C05FBE3" w14:textId="395796E8" w:rsidR="000C3A04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Groovy Script : Get All Response</w:t>
      </w:r>
      <w:r>
        <w:rPr>
          <w:rFonts w:ascii="Calibri" w:hAnsi="Calibri"/>
          <w:sz w:val="24"/>
        </w:rPr>
        <w:t xml:space="preserve">(formatting the gather output to a valid </w:t>
      </w:r>
      <w:proofErr w:type="spellStart"/>
      <w:r>
        <w:rPr>
          <w:rFonts w:ascii="Calibri" w:hAnsi="Calibri"/>
          <w:sz w:val="24"/>
        </w:rPr>
        <w:t>json</w:t>
      </w:r>
      <w:proofErr w:type="spellEnd"/>
      <w:r>
        <w:rPr>
          <w:rFonts w:ascii="Calibri" w:hAnsi="Calibri"/>
          <w:sz w:val="24"/>
        </w:rPr>
        <w:t>)</w:t>
      </w:r>
      <w:r w:rsidR="000C3A04">
        <w:rPr>
          <w:rFonts w:ascii="Calibri" w:hAnsi="Calibri"/>
          <w:sz w:val="24"/>
        </w:rPr>
        <w:t>.</w:t>
      </w:r>
    </w:p>
    <w:p w14:paraId="58AAE245" w14:textId="3135A3CD" w:rsidR="000C3A04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Groovy Script : Handel Final Response (Kronos Response)</w:t>
      </w:r>
      <w:r w:rsidR="000C3A04">
        <w:rPr>
          <w:rFonts w:ascii="Calibri" w:hAnsi="Calibri"/>
          <w:sz w:val="24"/>
        </w:rPr>
        <w:t>.</w:t>
      </w:r>
    </w:p>
    <w:p w14:paraId="7848E272" w14:textId="6C2FEE68" w:rsidR="000C3A04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Process Call(</w:t>
      </w:r>
      <w:r w:rsidRPr="00794E3D">
        <w:rPr>
          <w:rFonts w:ascii="Calibri" w:hAnsi="Calibri"/>
          <w:sz w:val="24"/>
        </w:rPr>
        <w:t>send mail</w:t>
      </w:r>
      <w:r>
        <w:rPr>
          <w:rFonts w:ascii="Calibri" w:hAnsi="Calibri"/>
          <w:sz w:val="24"/>
        </w:rPr>
        <w:t>).</w:t>
      </w:r>
    </w:p>
    <w:p w14:paraId="177B0633" w14:textId="7DE20BB4" w:rsidR="00794E3D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Groovy Script : prepare mail and save result</w:t>
      </w:r>
      <w:r>
        <w:rPr>
          <w:rFonts w:ascii="Calibri" w:hAnsi="Calibri"/>
          <w:sz w:val="24"/>
        </w:rPr>
        <w:t>.</w:t>
      </w:r>
    </w:p>
    <w:p w14:paraId="556C6EA3" w14:textId="3C358D29" w:rsidR="00794E3D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 w:rsidRPr="00794E3D">
        <w:rPr>
          <w:rFonts w:ascii="Calibri" w:hAnsi="Calibri"/>
          <w:sz w:val="24"/>
        </w:rPr>
        <w:t>Content Modifier: preparation for mail adapter</w:t>
      </w:r>
      <w:r>
        <w:rPr>
          <w:rFonts w:ascii="Calibri" w:hAnsi="Calibri"/>
          <w:sz w:val="24"/>
        </w:rPr>
        <w:t>(Attachment Part).</w:t>
      </w:r>
    </w:p>
    <w:p w14:paraId="421C392C" w14:textId="211F69CE" w:rsidR="00794E3D" w:rsidRPr="0032522E" w:rsidRDefault="00794E3D" w:rsidP="00563ACF">
      <w:pPr>
        <w:pStyle w:val="ListParagraph"/>
        <w:numPr>
          <w:ilvl w:val="0"/>
          <w:numId w:val="4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Sending emails </w:t>
      </w:r>
      <w:r w:rsidR="00060FB8">
        <w:rPr>
          <w:rFonts w:ascii="Calibri" w:hAnsi="Calibri"/>
          <w:sz w:val="24"/>
        </w:rPr>
        <w:t>with attachment of failed records if exists and status for overall responses</w:t>
      </w:r>
    </w:p>
    <w:p w14:paraId="44F675FA" w14:textId="77777777" w:rsidR="00A0125C" w:rsidRPr="00580FD4" w:rsidRDefault="00A0125C" w:rsidP="00580FD4">
      <w:pPr>
        <w:rPr>
          <w:rFonts w:ascii="Calibri" w:hAnsi="Calibri"/>
          <w:sz w:val="24"/>
        </w:rPr>
      </w:pPr>
    </w:p>
    <w:p w14:paraId="1C3907FE" w14:textId="77777777" w:rsidR="00A0125C" w:rsidRPr="00CA659B" w:rsidRDefault="00A0125C" w:rsidP="00A0125C">
      <w:pPr>
        <w:ind w:left="360"/>
        <w:rPr>
          <w:rFonts w:cs="Arial"/>
          <w:b/>
          <w:bCs/>
        </w:rPr>
      </w:pPr>
    </w:p>
    <w:p w14:paraId="5389C7B1" w14:textId="77777777" w:rsidR="00652667" w:rsidRDefault="00652667" w:rsidP="00652667">
      <w:pPr>
        <w:pStyle w:val="Heading2"/>
        <w:rPr>
          <w:lang w:val="en-US"/>
        </w:rPr>
      </w:pPr>
      <w:bookmarkStart w:id="11" w:name="_Toc155177358"/>
      <w:bookmarkStart w:id="12" w:name="_Toc155177629"/>
      <w:r w:rsidRPr="000508DA">
        <w:rPr>
          <w:lang w:val="en-US"/>
        </w:rPr>
        <w:t>Excluding Sales &amp; Distribution Employees:</w:t>
      </w:r>
      <w:bookmarkEnd w:id="11"/>
      <w:bookmarkEnd w:id="12"/>
    </w:p>
    <w:p w14:paraId="6E3D9A59" w14:textId="47E43E5A" w:rsidR="00A0125C" w:rsidRDefault="00652667" w:rsidP="00E9085D">
      <w:pPr>
        <w:rPr>
          <w:rFonts w:ascii="Calibri" w:hAnsi="Calibri"/>
          <w:sz w:val="24"/>
        </w:rPr>
      </w:pPr>
      <w:r>
        <w:rPr>
          <w:lang w:val="en-US"/>
        </w:rPr>
        <w:t xml:space="preserve"> </w:t>
      </w:r>
      <w:r w:rsidR="00E9085D">
        <w:rPr>
          <w:lang w:val="en-US"/>
        </w:rPr>
        <w:t xml:space="preserve">               NA</w:t>
      </w:r>
    </w:p>
    <w:p w14:paraId="4C57465C" w14:textId="77777777" w:rsidR="00A41E7A" w:rsidRPr="004820A2" w:rsidRDefault="00A41E7A" w:rsidP="00A0125C">
      <w:pPr>
        <w:pStyle w:val="ListParagraph"/>
        <w:ind w:left="1211"/>
        <w:rPr>
          <w:rFonts w:ascii="Calibri" w:hAnsi="Calibri"/>
          <w:sz w:val="24"/>
        </w:rPr>
      </w:pPr>
    </w:p>
    <w:p w14:paraId="4B332557" w14:textId="77777777" w:rsidR="00D53784" w:rsidRPr="00D76650" w:rsidRDefault="00D53784" w:rsidP="006C7ABC">
      <w:pPr>
        <w:rPr>
          <w:rFonts w:eastAsia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53784" w:rsidRPr="00383001" w14:paraId="05C5E041" w14:textId="77777777" w:rsidTr="00511F2E">
        <w:tc>
          <w:tcPr>
            <w:tcW w:w="4675" w:type="dxa"/>
            <w:shd w:val="clear" w:color="auto" w:fill="1F3864"/>
          </w:tcPr>
          <w:p w14:paraId="042C665B" w14:textId="77777777" w:rsidR="00D53784" w:rsidRPr="00383001" w:rsidRDefault="00D53784" w:rsidP="00383001">
            <w:pPr>
              <w:jc w:val="center"/>
              <w:rPr>
                <w:rFonts w:eastAsia="Verdana"/>
                <w:b/>
              </w:rPr>
            </w:pPr>
            <w:r w:rsidRPr="00383001">
              <w:rPr>
                <w:rFonts w:eastAsia="Verdana"/>
                <w:b/>
              </w:rPr>
              <w:t>Groovy Script Name</w:t>
            </w:r>
          </w:p>
        </w:tc>
        <w:tc>
          <w:tcPr>
            <w:tcW w:w="4675" w:type="dxa"/>
            <w:shd w:val="clear" w:color="auto" w:fill="1F3864"/>
          </w:tcPr>
          <w:p w14:paraId="365F6C2E" w14:textId="77777777" w:rsidR="00D53784" w:rsidRPr="00383001" w:rsidRDefault="00D53784" w:rsidP="00383001">
            <w:pPr>
              <w:jc w:val="center"/>
              <w:rPr>
                <w:rFonts w:eastAsia="Verdana"/>
                <w:b/>
              </w:rPr>
            </w:pPr>
            <w:r w:rsidRPr="00383001">
              <w:rPr>
                <w:rFonts w:eastAsia="Verdana"/>
                <w:b/>
              </w:rPr>
              <w:t>Description</w:t>
            </w:r>
          </w:p>
        </w:tc>
      </w:tr>
      <w:tr w:rsidR="00D53784" w:rsidRPr="00383001" w14:paraId="375E512F" w14:textId="77777777" w:rsidTr="00511F2E">
        <w:tc>
          <w:tcPr>
            <w:tcW w:w="4675" w:type="dxa"/>
            <w:shd w:val="clear" w:color="auto" w:fill="auto"/>
          </w:tcPr>
          <w:p w14:paraId="1338D24A" w14:textId="78F3C68A" w:rsidR="00D53784" w:rsidRPr="00383001" w:rsidRDefault="00EC0E1A" w:rsidP="00383001">
            <w:pPr>
              <w:jc w:val="center"/>
              <w:rPr>
                <w:rFonts w:eastAsia="Verdana"/>
              </w:rPr>
            </w:pPr>
            <w:r w:rsidRPr="00EC0E1A">
              <w:rPr>
                <w:rFonts w:eastAsia="Verdana"/>
              </w:rPr>
              <w:t xml:space="preserve">Groovy Script: Prepare For </w:t>
            </w:r>
            <w:r w:rsidR="00060FB8" w:rsidRPr="00060FB8">
              <w:rPr>
                <w:rFonts w:eastAsia="Verdana"/>
              </w:rPr>
              <w:t xml:space="preserve">Preparing the </w:t>
            </w:r>
            <w:proofErr w:type="spellStart"/>
            <w:r w:rsidR="00060FB8" w:rsidRPr="00060FB8">
              <w:rPr>
                <w:rFonts w:eastAsia="Verdana"/>
              </w:rPr>
              <w:t>json</w:t>
            </w:r>
            <w:proofErr w:type="spellEnd"/>
            <w:r w:rsidR="00060FB8" w:rsidRPr="00060FB8">
              <w:rPr>
                <w:rFonts w:eastAsia="Verdana"/>
              </w:rPr>
              <w:t xml:space="preserve">(C10,C20 and the </w:t>
            </w:r>
            <w:proofErr w:type="spellStart"/>
            <w:r w:rsidR="00060FB8" w:rsidRPr="00060FB8">
              <w:rPr>
                <w:rFonts w:eastAsia="Verdana"/>
              </w:rPr>
              <w:t>DateTime</w:t>
            </w:r>
            <w:proofErr w:type="spellEnd"/>
            <w:r w:rsidR="00060FB8" w:rsidRPr="00060FB8">
              <w:rPr>
                <w:rFonts w:eastAsia="Verdana"/>
              </w:rPr>
              <w:t xml:space="preserve"> Format)</w:t>
            </w:r>
          </w:p>
        </w:tc>
        <w:tc>
          <w:tcPr>
            <w:tcW w:w="4675" w:type="dxa"/>
            <w:shd w:val="clear" w:color="auto" w:fill="auto"/>
          </w:tcPr>
          <w:p w14:paraId="05E82EF6" w14:textId="14CDB894" w:rsidR="00D53784" w:rsidRPr="00383001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 xml:space="preserve">Preparing the </w:t>
            </w:r>
            <w:proofErr w:type="spellStart"/>
            <w:r w:rsidRPr="00060FB8">
              <w:rPr>
                <w:rFonts w:eastAsia="Verdana"/>
              </w:rPr>
              <w:t>json</w:t>
            </w:r>
            <w:proofErr w:type="spellEnd"/>
            <w:r w:rsidRPr="00060FB8">
              <w:rPr>
                <w:rFonts w:eastAsia="Verdana"/>
              </w:rPr>
              <w:t xml:space="preserve">(C10,C20 and the </w:t>
            </w:r>
            <w:proofErr w:type="spellStart"/>
            <w:r w:rsidRPr="00060FB8">
              <w:rPr>
                <w:rFonts w:eastAsia="Verdana"/>
              </w:rPr>
              <w:t>DateTime</w:t>
            </w:r>
            <w:proofErr w:type="spellEnd"/>
            <w:r w:rsidRPr="00060FB8">
              <w:rPr>
                <w:rFonts w:eastAsia="Verdana"/>
              </w:rPr>
              <w:t xml:space="preserve"> Format</w:t>
            </w:r>
          </w:p>
        </w:tc>
      </w:tr>
      <w:tr w:rsidR="00BE68D7" w:rsidRPr="00383001" w14:paraId="54BE30B5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07EC9662" w14:textId="78ECDFA8" w:rsidR="00BE68D7" w:rsidRDefault="00060FB8" w:rsidP="00383001">
            <w:pPr>
              <w:jc w:val="center"/>
            </w:pPr>
            <w:r w:rsidRPr="00060FB8">
              <w:rPr>
                <w:rFonts w:eastAsia="Verdana"/>
              </w:rPr>
              <w:lastRenderedPageBreak/>
              <w:t xml:space="preserve">Preparing the required </w:t>
            </w:r>
            <w:proofErr w:type="spellStart"/>
            <w:r w:rsidRPr="00060FB8">
              <w:rPr>
                <w:rFonts w:eastAsia="Verdana"/>
              </w:rPr>
              <w:t>json</w:t>
            </w:r>
            <w:proofErr w:type="spellEnd"/>
            <w:r w:rsidRPr="00060FB8">
              <w:rPr>
                <w:rFonts w:eastAsia="Verdana"/>
              </w:rPr>
              <w:t xml:space="preserve"> to be sent to SF call</w:t>
            </w:r>
          </w:p>
        </w:tc>
        <w:tc>
          <w:tcPr>
            <w:tcW w:w="4675" w:type="dxa"/>
            <w:shd w:val="clear" w:color="auto" w:fill="auto"/>
          </w:tcPr>
          <w:p w14:paraId="1A51F204" w14:textId="731682E9" w:rsidR="00BE68D7" w:rsidRPr="00383001" w:rsidRDefault="00060FB8" w:rsidP="00383001">
            <w:pPr>
              <w:jc w:val="center"/>
              <w:rPr>
                <w:rFonts w:eastAsia="Verdana"/>
              </w:rPr>
            </w:pPr>
            <w:proofErr w:type="spellStart"/>
            <w:r>
              <w:rPr>
                <w:rFonts w:eastAsia="Verdana"/>
              </w:rPr>
              <w:t>Formating</w:t>
            </w:r>
            <w:proofErr w:type="spellEnd"/>
            <w:r>
              <w:rPr>
                <w:rFonts w:eastAsia="Verdana"/>
              </w:rPr>
              <w:t xml:space="preserve"> the </w:t>
            </w:r>
            <w:proofErr w:type="spellStart"/>
            <w:r>
              <w:rPr>
                <w:rFonts w:eastAsia="Verdana"/>
              </w:rPr>
              <w:t>json</w:t>
            </w:r>
            <w:proofErr w:type="spellEnd"/>
            <w:r>
              <w:rPr>
                <w:rFonts w:eastAsia="Verdana"/>
              </w:rPr>
              <w:t xml:space="preserve"> to the accepted format of the rest </w:t>
            </w:r>
            <w:proofErr w:type="spellStart"/>
            <w:r>
              <w:rPr>
                <w:rFonts w:eastAsia="Verdana"/>
              </w:rPr>
              <w:t>api</w:t>
            </w:r>
            <w:proofErr w:type="spellEnd"/>
          </w:p>
        </w:tc>
      </w:tr>
      <w:tr w:rsidR="00EC0E1A" w:rsidRPr="00383001" w14:paraId="4FC439AA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12B2369A" w14:textId="722818EB" w:rsidR="00EC0E1A" w:rsidRPr="00EC0E1A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>Groovy Script : Split into batches</w:t>
            </w:r>
          </w:p>
        </w:tc>
        <w:tc>
          <w:tcPr>
            <w:tcW w:w="4675" w:type="dxa"/>
            <w:shd w:val="clear" w:color="auto" w:fill="auto"/>
          </w:tcPr>
          <w:p w14:paraId="59E560ED" w14:textId="71C841AD" w:rsidR="00EC0E1A" w:rsidRDefault="00060FB8" w:rsidP="00383001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 xml:space="preserve">Prepare the </w:t>
            </w:r>
            <w:proofErr w:type="spellStart"/>
            <w:r>
              <w:rPr>
                <w:rFonts w:eastAsia="Verdana"/>
              </w:rPr>
              <w:t>json</w:t>
            </w:r>
            <w:proofErr w:type="spellEnd"/>
            <w:r>
              <w:rPr>
                <w:rFonts w:eastAsia="Verdana"/>
              </w:rPr>
              <w:t xml:space="preserve"> to be valid xml for the splitter operation</w:t>
            </w:r>
          </w:p>
        </w:tc>
      </w:tr>
      <w:tr w:rsidR="00EC0E1A" w:rsidRPr="00383001" w14:paraId="46BF77C7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6E614BF4" w14:textId="73FDD0C9" w:rsidR="00EC0E1A" w:rsidRPr="00EC0E1A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 xml:space="preserve">Groovy Script : Clean </w:t>
            </w:r>
            <w:proofErr w:type="spellStart"/>
            <w:r w:rsidRPr="00060FB8">
              <w:rPr>
                <w:rFonts w:eastAsia="Verdana"/>
              </w:rPr>
              <w:t>Json</w:t>
            </w:r>
            <w:proofErr w:type="spellEnd"/>
            <w:r w:rsidRPr="00060FB8">
              <w:rPr>
                <w:rFonts w:eastAsia="Verdana"/>
              </w:rPr>
              <w:t xml:space="preserve"> Format</w:t>
            </w:r>
          </w:p>
        </w:tc>
        <w:tc>
          <w:tcPr>
            <w:tcW w:w="4675" w:type="dxa"/>
            <w:shd w:val="clear" w:color="auto" w:fill="auto"/>
          </w:tcPr>
          <w:p w14:paraId="25ABB159" w14:textId="6BB84BE2" w:rsidR="00EC0E1A" w:rsidRDefault="00060FB8" w:rsidP="00383001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 xml:space="preserve">Clean the </w:t>
            </w:r>
            <w:proofErr w:type="spellStart"/>
            <w:r>
              <w:rPr>
                <w:rFonts w:eastAsia="Verdana"/>
              </w:rPr>
              <w:t>json</w:t>
            </w:r>
            <w:proofErr w:type="spellEnd"/>
            <w:r>
              <w:rPr>
                <w:rFonts w:eastAsia="Verdana"/>
              </w:rPr>
              <w:t xml:space="preserve"> format</w:t>
            </w:r>
          </w:p>
        </w:tc>
      </w:tr>
      <w:tr w:rsidR="00060FB8" w:rsidRPr="00383001" w14:paraId="7BB48841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61E56C67" w14:textId="37805B4C" w:rsidR="00060FB8" w:rsidRPr="00060FB8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>Groovy Script : Get All Response</w:t>
            </w:r>
          </w:p>
        </w:tc>
        <w:tc>
          <w:tcPr>
            <w:tcW w:w="4675" w:type="dxa"/>
            <w:shd w:val="clear" w:color="auto" w:fill="auto"/>
          </w:tcPr>
          <w:p w14:paraId="397C96DE" w14:textId="48CFD5A0" w:rsidR="00060FB8" w:rsidRPr="00EC0E1A" w:rsidRDefault="00060FB8" w:rsidP="00383001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Prepare the response after the gathering</w:t>
            </w:r>
          </w:p>
        </w:tc>
      </w:tr>
      <w:tr w:rsidR="00060FB8" w:rsidRPr="00383001" w14:paraId="7725499F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18AA36C0" w14:textId="29A5A4D5" w:rsidR="00060FB8" w:rsidRPr="00060FB8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>Groovy Script : Handel Final Response (Kronos Response)</w:t>
            </w:r>
          </w:p>
        </w:tc>
        <w:tc>
          <w:tcPr>
            <w:tcW w:w="4675" w:type="dxa"/>
            <w:shd w:val="clear" w:color="auto" w:fill="auto"/>
          </w:tcPr>
          <w:p w14:paraId="5503356C" w14:textId="14017AD7" w:rsidR="00060FB8" w:rsidRPr="00EC0E1A" w:rsidRDefault="00060FB8" w:rsidP="00383001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Prepare for the accepted response to biometric</w:t>
            </w:r>
          </w:p>
        </w:tc>
      </w:tr>
      <w:tr w:rsidR="00060FB8" w:rsidRPr="00383001" w14:paraId="1D75F9BC" w14:textId="77777777" w:rsidTr="004E1E03">
        <w:trPr>
          <w:trHeight w:val="305"/>
        </w:trPr>
        <w:tc>
          <w:tcPr>
            <w:tcW w:w="4675" w:type="dxa"/>
            <w:shd w:val="clear" w:color="auto" w:fill="auto"/>
          </w:tcPr>
          <w:p w14:paraId="499BED44" w14:textId="77CEC348" w:rsidR="00060FB8" w:rsidRPr="00060FB8" w:rsidRDefault="00060FB8" w:rsidP="00383001">
            <w:pPr>
              <w:jc w:val="center"/>
              <w:rPr>
                <w:rFonts w:eastAsia="Verdana"/>
              </w:rPr>
            </w:pPr>
            <w:r w:rsidRPr="00060FB8">
              <w:rPr>
                <w:rFonts w:eastAsia="Verdana"/>
              </w:rPr>
              <w:t>prepare mail and save result</w:t>
            </w:r>
          </w:p>
        </w:tc>
        <w:tc>
          <w:tcPr>
            <w:tcW w:w="4675" w:type="dxa"/>
            <w:shd w:val="clear" w:color="auto" w:fill="auto"/>
          </w:tcPr>
          <w:p w14:paraId="7DEA3812" w14:textId="5A758767" w:rsidR="00060FB8" w:rsidRPr="00EC0E1A" w:rsidRDefault="00060FB8" w:rsidP="00383001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Formatting the email and the attachment</w:t>
            </w:r>
          </w:p>
        </w:tc>
      </w:tr>
    </w:tbl>
    <w:p w14:paraId="5BC7EBA3" w14:textId="77777777" w:rsidR="00A41E7A" w:rsidRDefault="00A41E7A" w:rsidP="004E1E03">
      <w:pPr>
        <w:rPr>
          <w:noProof/>
          <w:sz w:val="18"/>
          <w:szCs w:val="18"/>
          <w:lang w:val="en-IN" w:eastAsia="en-IN"/>
        </w:rPr>
      </w:pPr>
    </w:p>
    <w:p w14:paraId="1FA7BC76" w14:textId="77777777" w:rsidR="00A0125C" w:rsidRDefault="00A0125C" w:rsidP="0048314A">
      <w:pPr>
        <w:ind w:firstLine="720"/>
        <w:rPr>
          <w:noProof/>
          <w:sz w:val="18"/>
          <w:szCs w:val="18"/>
          <w:lang w:val="en-IN" w:eastAsia="en-IN"/>
        </w:rPr>
      </w:pPr>
    </w:p>
    <w:p w14:paraId="00F5B218" w14:textId="77777777" w:rsidR="006C7ABC" w:rsidRDefault="00731A94" w:rsidP="006C1A82">
      <w:pPr>
        <w:pStyle w:val="Heading3"/>
        <w:rPr>
          <w:lang w:val="en-US"/>
        </w:rPr>
      </w:pPr>
      <w:bookmarkStart w:id="13" w:name="_Toc519526793"/>
      <w:bookmarkStart w:id="14" w:name="_Toc520121085"/>
      <w:bookmarkStart w:id="15" w:name="_Toc534719870"/>
      <w:bookmarkStart w:id="16" w:name="_Toc535239329"/>
      <w:bookmarkStart w:id="17" w:name="_Toc24105339"/>
      <w:r>
        <w:rPr>
          <w:lang w:val="en-US"/>
        </w:rPr>
        <w:t xml:space="preserve"> </w:t>
      </w:r>
      <w:bookmarkStart w:id="18" w:name="_Toc155177630"/>
      <w:r w:rsidR="006C7ABC" w:rsidRPr="00D76650">
        <w:rPr>
          <w:lang w:val="en-US"/>
        </w:rPr>
        <w:t>Integration flow</w:t>
      </w:r>
      <w:bookmarkEnd w:id="13"/>
      <w:r w:rsidR="006C7ABC" w:rsidRPr="00D76650">
        <w:rPr>
          <w:lang w:val="en-US"/>
        </w:rPr>
        <w:t xml:space="preserve"> to Package</w:t>
      </w:r>
      <w:bookmarkEnd w:id="14"/>
      <w:bookmarkEnd w:id="15"/>
      <w:bookmarkEnd w:id="16"/>
      <w:bookmarkEnd w:id="17"/>
      <w:bookmarkEnd w:id="18"/>
    </w:p>
    <w:p w14:paraId="6CBDF12C" w14:textId="77777777" w:rsidR="00D734A5" w:rsidRDefault="00D734A5" w:rsidP="00D734A5">
      <w:pPr>
        <w:rPr>
          <w:lang w:val="en-US"/>
        </w:rPr>
      </w:pPr>
    </w:p>
    <w:p w14:paraId="4DDA1680" w14:textId="20B27730" w:rsidR="006510FE" w:rsidRDefault="006510FE" w:rsidP="007C2262">
      <w:pPr>
        <w:ind w:left="720"/>
        <w:rPr>
          <w:lang w:val="en-US"/>
        </w:rPr>
      </w:pPr>
    </w:p>
    <w:p w14:paraId="41F65CEA" w14:textId="77777777" w:rsidR="00F86D81" w:rsidRDefault="00F86D81" w:rsidP="007C2262">
      <w:pPr>
        <w:ind w:left="720"/>
        <w:rPr>
          <w:lang w:val="en-US"/>
        </w:rPr>
      </w:pPr>
    </w:p>
    <w:p w14:paraId="005DC3B4" w14:textId="3E9EC54C" w:rsidR="001F36B6" w:rsidRDefault="001F36B6" w:rsidP="00810582">
      <w:pPr>
        <w:ind w:left="720"/>
      </w:pPr>
    </w:p>
    <w:p w14:paraId="65BE29DB" w14:textId="20FC0EFA" w:rsidR="00F21E23" w:rsidRPr="00810582" w:rsidRDefault="00F21E23" w:rsidP="00810582">
      <w:pPr>
        <w:ind w:left="720"/>
      </w:pPr>
    </w:p>
    <w:p w14:paraId="626EFC5E" w14:textId="77777777" w:rsidR="006510FE" w:rsidRDefault="006510FE" w:rsidP="006510FE">
      <w:pPr>
        <w:rPr>
          <w:lang w:val="en-US"/>
        </w:rPr>
      </w:pPr>
    </w:p>
    <w:p w14:paraId="56D47E62" w14:textId="63DF1D18" w:rsidR="006510FE" w:rsidRDefault="006510FE" w:rsidP="006510FE">
      <w:pPr>
        <w:rPr>
          <w:lang w:val="en-US"/>
        </w:rPr>
      </w:pPr>
      <w:r>
        <w:rPr>
          <w:lang w:val="en-US"/>
        </w:rPr>
        <w:t xml:space="preserve">                             </w:t>
      </w:r>
    </w:p>
    <w:p w14:paraId="31016672" w14:textId="77777777" w:rsidR="006510FE" w:rsidRDefault="006510FE" w:rsidP="006510FE">
      <w:pPr>
        <w:rPr>
          <w:lang w:val="en-US"/>
        </w:rPr>
      </w:pPr>
      <w:r>
        <w:rPr>
          <w:lang w:val="en-US"/>
        </w:rPr>
        <w:t xml:space="preserve"> </w:t>
      </w:r>
    </w:p>
    <w:p w14:paraId="1DC3EC06" w14:textId="77777777" w:rsidR="006510FE" w:rsidRDefault="006510FE" w:rsidP="006510FE">
      <w:pPr>
        <w:rPr>
          <w:lang w:val="en-US"/>
        </w:rPr>
      </w:pPr>
    </w:p>
    <w:p w14:paraId="00425609" w14:textId="77777777" w:rsidR="006C7ABC" w:rsidRDefault="006C7ABC" w:rsidP="006C1A82">
      <w:pPr>
        <w:pStyle w:val="Heading3"/>
        <w:rPr>
          <w:lang w:val="en-US"/>
        </w:rPr>
      </w:pPr>
      <w:bookmarkStart w:id="19" w:name="_Toc519526795"/>
      <w:bookmarkStart w:id="20" w:name="_Toc520121087"/>
      <w:bookmarkStart w:id="21" w:name="_Toc534719874"/>
      <w:bookmarkStart w:id="22" w:name="_Toc535239331"/>
      <w:bookmarkStart w:id="23" w:name="_Toc155177631"/>
      <w:r w:rsidRPr="006C1A82">
        <w:rPr>
          <w:lang w:val="en-US"/>
        </w:rPr>
        <w:t>Adapter Configuration (Sender &amp; Receiver)</w:t>
      </w:r>
      <w:bookmarkEnd w:id="19"/>
      <w:bookmarkEnd w:id="20"/>
      <w:bookmarkEnd w:id="21"/>
      <w:bookmarkEnd w:id="22"/>
      <w:bookmarkEnd w:id="23"/>
    </w:p>
    <w:p w14:paraId="0BEB3F0F" w14:textId="77777777" w:rsidR="00293CC7" w:rsidRPr="00293CC7" w:rsidRDefault="00293CC7" w:rsidP="00293CC7">
      <w:pPr>
        <w:rPr>
          <w:lang w:val="en-US"/>
        </w:rPr>
      </w:pPr>
    </w:p>
    <w:p w14:paraId="7D9E8ED7" w14:textId="77777777" w:rsidR="00EC0E1A" w:rsidRDefault="00293CC7" w:rsidP="00EC0E1A">
      <w:pPr>
        <w:ind w:left="720"/>
        <w:jc w:val="both"/>
        <w:rPr>
          <w:rFonts w:asciiTheme="minorHAnsi" w:eastAsia="Verdana" w:hAnsiTheme="minorHAnsi" w:cstheme="minorHAnsi"/>
          <w:sz w:val="24"/>
        </w:rPr>
      </w:pPr>
      <w:r w:rsidRPr="008516EF">
        <w:rPr>
          <w:rFonts w:asciiTheme="minorHAnsi" w:eastAsia="Verdana" w:hAnsiTheme="minorHAnsi" w:cstheme="minorHAnsi"/>
          <w:sz w:val="24"/>
        </w:rPr>
        <w:t xml:space="preserve">Configure </w:t>
      </w:r>
      <w:r w:rsidR="0082021C" w:rsidRPr="008516EF">
        <w:rPr>
          <w:rFonts w:asciiTheme="minorHAnsi" w:eastAsia="Verdana" w:hAnsiTheme="minorHAnsi" w:cstheme="minorHAnsi"/>
          <w:sz w:val="24"/>
        </w:rPr>
        <w:t>HTTP</w:t>
      </w:r>
      <w:r w:rsidR="00E30B3A" w:rsidRPr="008516EF">
        <w:rPr>
          <w:rFonts w:asciiTheme="minorHAnsi" w:eastAsia="Verdana" w:hAnsiTheme="minorHAnsi" w:cstheme="minorHAnsi"/>
          <w:sz w:val="24"/>
        </w:rPr>
        <w:t xml:space="preserve"> adapters with required parameters (</w:t>
      </w:r>
      <w:r w:rsidR="0082021C" w:rsidRPr="008516EF">
        <w:rPr>
          <w:rFonts w:asciiTheme="minorHAnsi" w:eastAsia="Verdana" w:hAnsiTheme="minorHAnsi" w:cstheme="minorHAnsi"/>
          <w:sz w:val="24"/>
        </w:rPr>
        <w:t>End Point</w:t>
      </w:r>
      <w:r w:rsidR="00E30B3A" w:rsidRPr="008516EF">
        <w:rPr>
          <w:rFonts w:asciiTheme="minorHAnsi" w:eastAsia="Verdana" w:hAnsiTheme="minorHAnsi" w:cstheme="minorHAnsi"/>
          <w:sz w:val="24"/>
        </w:rPr>
        <w:t>)</w:t>
      </w:r>
      <w:r w:rsidR="006C1A82" w:rsidRPr="008516EF">
        <w:rPr>
          <w:rFonts w:asciiTheme="minorHAnsi" w:eastAsia="Verdana" w:hAnsiTheme="minorHAnsi" w:cstheme="minorHAnsi"/>
          <w:sz w:val="24"/>
        </w:rPr>
        <w:t xml:space="preserve">. </w:t>
      </w:r>
    </w:p>
    <w:p w14:paraId="52439FB8" w14:textId="77777777" w:rsidR="00EC0E1A" w:rsidRDefault="00EC0E1A" w:rsidP="00EC0E1A">
      <w:pPr>
        <w:ind w:left="720"/>
        <w:jc w:val="both"/>
        <w:rPr>
          <w:rFonts w:asciiTheme="minorHAnsi" w:eastAsia="Verdana" w:hAnsiTheme="minorHAnsi" w:cstheme="minorHAnsi"/>
          <w:sz w:val="24"/>
        </w:rPr>
      </w:pPr>
    </w:p>
    <w:p w14:paraId="5DB816D2" w14:textId="723AF337" w:rsidR="00157F13" w:rsidRDefault="00EC0E1A" w:rsidP="00EC0E1A">
      <w:pPr>
        <w:ind w:left="720"/>
        <w:jc w:val="both"/>
        <w:rPr>
          <w:lang w:val="en-US"/>
        </w:rPr>
      </w:pPr>
      <w:r w:rsidRPr="006C1A82">
        <w:rPr>
          <w:lang w:val="en-US"/>
        </w:rPr>
        <w:t>Receiver</w:t>
      </w:r>
      <w:r>
        <w:rPr>
          <w:lang w:val="en-US"/>
        </w:rPr>
        <w:t xml:space="preserve">(SF-QAS) : </w:t>
      </w:r>
      <w:r w:rsidR="00060FB8" w:rsidRPr="00060FB8">
        <w:rPr>
          <w:lang w:val="en-US"/>
        </w:rPr>
        <w:t>https://api23preview.sapsf.com/rest/timemanagement/timeeventprocessing/v1/TimeEvents</w:t>
      </w:r>
    </w:p>
    <w:p w14:paraId="58A1F494" w14:textId="6C661434" w:rsidR="00EC0E1A" w:rsidRDefault="00060FB8" w:rsidP="00EC0E1A">
      <w:pPr>
        <w:ind w:left="720"/>
        <w:jc w:val="both"/>
        <w:rPr>
          <w:rFonts w:asciiTheme="minorHAnsi" w:eastAsia="Verdana" w:hAnsiTheme="minorHAnsi" w:cstheme="minorHAnsi"/>
          <w:sz w:val="24"/>
        </w:rPr>
      </w:pPr>
      <w:r w:rsidRPr="00060FB8">
        <w:rPr>
          <w:rFonts w:asciiTheme="minorHAnsi" w:eastAsia="Verdana" w:hAnsiTheme="minorHAnsi" w:cstheme="minorHAnsi"/>
          <w:sz w:val="24"/>
        </w:rPr>
        <w:t>SF-</w:t>
      </w:r>
      <w:proofErr w:type="spellStart"/>
      <w:r w:rsidRPr="00060FB8">
        <w:rPr>
          <w:rFonts w:asciiTheme="minorHAnsi" w:eastAsia="Verdana" w:hAnsiTheme="minorHAnsi" w:cstheme="minorHAnsi"/>
          <w:sz w:val="24"/>
        </w:rPr>
        <w:t>Nadec</w:t>
      </w:r>
      <w:proofErr w:type="spellEnd"/>
      <w:r w:rsidRPr="00060FB8">
        <w:rPr>
          <w:rFonts w:asciiTheme="minorHAnsi" w:eastAsia="Verdana" w:hAnsiTheme="minorHAnsi" w:cstheme="minorHAnsi"/>
          <w:sz w:val="24"/>
        </w:rPr>
        <w:t>-</w:t>
      </w:r>
      <w:proofErr w:type="spellStart"/>
      <w:r w:rsidRPr="00060FB8">
        <w:rPr>
          <w:rFonts w:asciiTheme="minorHAnsi" w:eastAsia="Verdana" w:hAnsiTheme="minorHAnsi" w:cstheme="minorHAnsi"/>
          <w:sz w:val="24"/>
        </w:rPr>
        <w:t>TimeEvent</w:t>
      </w:r>
      <w:proofErr w:type="spellEnd"/>
      <w:r w:rsidRPr="00060FB8">
        <w:rPr>
          <w:rFonts w:asciiTheme="minorHAnsi" w:eastAsia="Verdana" w:hAnsiTheme="minorHAnsi" w:cstheme="minorHAnsi"/>
          <w:sz w:val="24"/>
        </w:rPr>
        <w:t xml:space="preserve"> </w:t>
      </w:r>
      <w:r w:rsidR="00E4616D">
        <w:rPr>
          <w:rFonts w:asciiTheme="minorHAnsi" w:eastAsia="Verdana" w:hAnsiTheme="minorHAnsi" w:cstheme="minorHAnsi"/>
          <w:sz w:val="24"/>
        </w:rPr>
        <w:t>(AUTH</w:t>
      </w:r>
      <w:r>
        <w:rPr>
          <w:rFonts w:asciiTheme="minorHAnsi" w:eastAsia="Verdana" w:hAnsiTheme="minorHAnsi" w:cstheme="minorHAnsi"/>
          <w:sz w:val="24"/>
        </w:rPr>
        <w:t xml:space="preserve">-Bearer </w:t>
      </w:r>
      <w:proofErr w:type="spellStart"/>
      <w:r>
        <w:rPr>
          <w:rFonts w:asciiTheme="minorHAnsi" w:eastAsia="Verdana" w:hAnsiTheme="minorHAnsi" w:cstheme="minorHAnsi"/>
          <w:sz w:val="24"/>
        </w:rPr>
        <w:t>assersion</w:t>
      </w:r>
      <w:proofErr w:type="spellEnd"/>
      <w:r w:rsidR="00E4616D">
        <w:rPr>
          <w:rFonts w:asciiTheme="minorHAnsi" w:eastAsia="Verdana" w:hAnsiTheme="minorHAnsi" w:cstheme="minorHAnsi"/>
          <w:sz w:val="24"/>
        </w:rPr>
        <w:t>)</w:t>
      </w:r>
    </w:p>
    <w:p w14:paraId="6DEF750B" w14:textId="651D6D8B" w:rsidR="00E4616D" w:rsidRPr="00060FB8" w:rsidRDefault="00E4616D" w:rsidP="00060FB8">
      <w:pPr>
        <w:jc w:val="both"/>
        <w:rPr>
          <w:lang w:val="en-US"/>
        </w:rPr>
      </w:pPr>
    </w:p>
    <w:p w14:paraId="7A506B2D" w14:textId="77777777" w:rsidR="00157F13" w:rsidRPr="00157F13" w:rsidRDefault="00157F13" w:rsidP="00157F13"/>
    <w:p w14:paraId="7A2C84F8" w14:textId="77777777" w:rsidR="00343F32" w:rsidRDefault="001D7014" w:rsidP="004E7587">
      <w:pPr>
        <w:pStyle w:val="Heading3"/>
        <w:rPr>
          <w:lang w:val="en-US"/>
        </w:rPr>
      </w:pPr>
      <w:bookmarkStart w:id="24" w:name="_Toc155177632"/>
      <w:r w:rsidRPr="004E7587">
        <w:rPr>
          <w:lang w:val="en-US"/>
        </w:rPr>
        <w:t>Mapping Document</w:t>
      </w:r>
      <w:bookmarkEnd w:id="24"/>
    </w:p>
    <w:p w14:paraId="18F62664" w14:textId="030B159B" w:rsidR="002F47D4" w:rsidRDefault="00DF5DC7" w:rsidP="002F47D4">
      <w:pPr>
        <w:rPr>
          <w:lang w:val="en-US"/>
        </w:rPr>
      </w:pPr>
      <w:r>
        <w:rPr>
          <w:lang w:val="en-US"/>
        </w:rPr>
        <w:t xml:space="preserve">          </w:t>
      </w:r>
    </w:p>
    <w:p w14:paraId="75C372DF" w14:textId="2B7D0201" w:rsidR="00EF5672" w:rsidRDefault="00EF5672" w:rsidP="0030728E">
      <w:pPr>
        <w:pStyle w:val="ListParagraph"/>
        <w:rPr>
          <w:b/>
        </w:rPr>
      </w:pPr>
    </w:p>
    <w:p w14:paraId="661ACACC" w14:textId="77777777" w:rsidR="00343F32" w:rsidRPr="006F49C0" w:rsidRDefault="00343F32" w:rsidP="006F49C0">
      <w:pPr>
        <w:pStyle w:val="ListParagraph"/>
      </w:pPr>
    </w:p>
    <w:p w14:paraId="2CE2E2A1" w14:textId="77777777" w:rsidR="00343F32" w:rsidRDefault="00343F32" w:rsidP="00343F32">
      <w:pPr>
        <w:pStyle w:val="Heading2"/>
      </w:pPr>
      <w:bookmarkStart w:id="25" w:name="_Toc24105350"/>
      <w:bookmarkStart w:id="26" w:name="_Toc155177633"/>
      <w:r>
        <w:t>ERROR HANDLING</w:t>
      </w:r>
      <w:bookmarkEnd w:id="25"/>
      <w:bookmarkEnd w:id="26"/>
    </w:p>
    <w:p w14:paraId="19109150" w14:textId="7EAB634E" w:rsidR="00343F32" w:rsidRDefault="00060FB8" w:rsidP="006F49C0">
      <w:pPr>
        <w:pStyle w:val="ListParagraph"/>
      </w:pPr>
      <w:r>
        <w:rPr>
          <w:noProof/>
        </w:rPr>
        <w:drawing>
          <wp:inline distT="0" distB="0" distL="0" distR="0" wp14:anchorId="100DACB6" wp14:editId="77A781E1">
            <wp:extent cx="4362450" cy="1533525"/>
            <wp:effectExtent l="0" t="0" r="0" b="9525"/>
            <wp:docPr id="1891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68EE" w14:textId="75C2A7C4" w:rsidR="007E7511" w:rsidRPr="006F49C0" w:rsidRDefault="00157F13" w:rsidP="006F49C0">
      <w:pPr>
        <w:pStyle w:val="ListParagraph"/>
      </w:pPr>
      <w:r w:rsidRPr="00157F13">
        <w:rPr>
          <w:noProof/>
        </w:rPr>
        <w:t xml:space="preserve"> </w:t>
      </w:r>
    </w:p>
    <w:p w14:paraId="36FD3526" w14:textId="77777777" w:rsidR="00343F32" w:rsidRPr="006F49C0" w:rsidRDefault="00343F32" w:rsidP="006F49C0">
      <w:pPr>
        <w:pStyle w:val="ListParagraph"/>
      </w:pPr>
    </w:p>
    <w:p w14:paraId="2AECBF9C" w14:textId="77777777" w:rsidR="00343F32" w:rsidRPr="006F49C0" w:rsidRDefault="00343F32" w:rsidP="006F49C0">
      <w:pPr>
        <w:pStyle w:val="ListParagraph"/>
      </w:pPr>
    </w:p>
    <w:p w14:paraId="577F7E1D" w14:textId="77777777" w:rsidR="00343F32" w:rsidRPr="00EF5459" w:rsidRDefault="00343F32" w:rsidP="00EF5459">
      <w:pPr>
        <w:pStyle w:val="Heading1"/>
      </w:pPr>
      <w:r>
        <w:lastRenderedPageBreak/>
        <w:t xml:space="preserve"> </w:t>
      </w:r>
      <w:bookmarkStart w:id="27" w:name="_Toc155177634"/>
      <w:r>
        <w:t>TESTING</w:t>
      </w:r>
      <w:bookmarkEnd w:id="27"/>
    </w:p>
    <w:p w14:paraId="51161273" w14:textId="77777777" w:rsidR="00343F32" w:rsidRDefault="00343F32" w:rsidP="00343F32">
      <w:pPr>
        <w:pStyle w:val="Heading2"/>
      </w:pPr>
      <w:bookmarkStart w:id="28" w:name="_Toc155177635"/>
      <w:r>
        <w:t>TEST CONDITIONS AND EXPECTED RESULTS</w:t>
      </w:r>
      <w:bookmarkEnd w:id="28"/>
    </w:p>
    <w:p w14:paraId="56CE9F8A" w14:textId="77777777" w:rsidR="004820A2" w:rsidRPr="004820A2" w:rsidRDefault="004820A2" w:rsidP="004820A2"/>
    <w:tbl>
      <w:tblPr>
        <w:tblW w:w="9349" w:type="dxa"/>
        <w:tblInd w:w="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8"/>
        <w:gridCol w:w="5811"/>
      </w:tblGrid>
      <w:tr w:rsidR="00343F32" w:rsidRPr="00563031" w14:paraId="68D7797B" w14:textId="77777777" w:rsidTr="00563031">
        <w:tc>
          <w:tcPr>
            <w:tcW w:w="3538" w:type="dxa"/>
            <w:shd w:val="clear" w:color="auto" w:fill="16145F"/>
          </w:tcPr>
          <w:p w14:paraId="4FCB6233" w14:textId="77777777" w:rsidR="00343F32" w:rsidRPr="00EF5459" w:rsidRDefault="00343F32" w:rsidP="00EF5459">
            <w:pPr>
              <w:pStyle w:val="TableText"/>
            </w:pPr>
            <w:r w:rsidRPr="00EF5459">
              <w:t>Test Condition</w:t>
            </w:r>
          </w:p>
        </w:tc>
        <w:tc>
          <w:tcPr>
            <w:tcW w:w="5811" w:type="dxa"/>
            <w:shd w:val="clear" w:color="auto" w:fill="16145F"/>
          </w:tcPr>
          <w:p w14:paraId="48831C0A" w14:textId="77777777" w:rsidR="00343F32" w:rsidRPr="00EF5459" w:rsidRDefault="00343F32" w:rsidP="00EF5459">
            <w:pPr>
              <w:pStyle w:val="TableText"/>
            </w:pPr>
            <w:r w:rsidRPr="00EF5459">
              <w:t>Expected Results</w:t>
            </w:r>
          </w:p>
        </w:tc>
      </w:tr>
      <w:tr w:rsidR="00157F13" w:rsidRPr="00563031" w14:paraId="61B23E85" w14:textId="77777777" w:rsidTr="00563031">
        <w:tc>
          <w:tcPr>
            <w:tcW w:w="3538" w:type="dxa"/>
            <w:shd w:val="clear" w:color="auto" w:fill="auto"/>
          </w:tcPr>
          <w:p w14:paraId="2D5C5953" w14:textId="3FF030DC" w:rsidR="00157F13" w:rsidRPr="004B6E34" w:rsidRDefault="004B6E34" w:rsidP="004B6E34">
            <w:pPr>
              <w:pStyle w:val="Heading2"/>
              <w:numPr>
                <w:ilvl w:val="0"/>
                <w:numId w:val="0"/>
              </w:numPr>
              <w:ind w:left="360"/>
              <w:rPr>
                <w:rFonts w:ascii="Times New Roman" w:hAnsi="Times New Roman"/>
                <w:szCs w:val="36"/>
                <w:lang w:val="en-US"/>
              </w:rPr>
            </w:pPr>
            <w:r>
              <w:t xml:space="preserve">CPI get the data pushed from the other </w:t>
            </w:r>
            <w:proofErr w:type="spellStart"/>
            <w:r>
              <w:t>iflow</w:t>
            </w:r>
            <w:proofErr w:type="spellEnd"/>
            <w:r>
              <w:t>(</w:t>
            </w:r>
            <w:r>
              <w:rPr>
                <w:rStyle w:val="sapuxapobjectpageheadertitletext"/>
              </w:rPr>
              <w:t>SF-CPI-ENDPOINT</w:t>
            </w:r>
            <w:r>
              <w:t>)</w:t>
            </w:r>
          </w:p>
        </w:tc>
        <w:tc>
          <w:tcPr>
            <w:tcW w:w="5811" w:type="dxa"/>
            <w:shd w:val="clear" w:color="auto" w:fill="auto"/>
          </w:tcPr>
          <w:p w14:paraId="4ADB7F5F" w14:textId="68393E9E" w:rsidR="00157F13" w:rsidRPr="003C4CC1" w:rsidRDefault="00157F13" w:rsidP="00157F13">
            <w:pPr>
              <w:pStyle w:val="TableText"/>
            </w:pPr>
            <w:r w:rsidRPr="003C4CC1">
              <w:t xml:space="preserve">Data posted </w:t>
            </w:r>
            <w:r w:rsidR="00060FB8">
              <w:t>to SF TimeEvent</w:t>
            </w:r>
          </w:p>
        </w:tc>
      </w:tr>
      <w:tr w:rsidR="00425614" w:rsidRPr="00563031" w14:paraId="75D25590" w14:textId="77777777" w:rsidTr="00563031">
        <w:tc>
          <w:tcPr>
            <w:tcW w:w="3538" w:type="dxa"/>
            <w:shd w:val="clear" w:color="auto" w:fill="auto"/>
          </w:tcPr>
          <w:p w14:paraId="640CCF1D" w14:textId="65136A97" w:rsidR="00425614" w:rsidRDefault="00425614" w:rsidP="00157F13">
            <w:pPr>
              <w:pStyle w:val="TableText"/>
            </w:pPr>
          </w:p>
        </w:tc>
        <w:tc>
          <w:tcPr>
            <w:tcW w:w="5811" w:type="dxa"/>
            <w:shd w:val="clear" w:color="auto" w:fill="auto"/>
          </w:tcPr>
          <w:p w14:paraId="5A72812C" w14:textId="19DAC574" w:rsidR="00425614" w:rsidRPr="003C4CC1" w:rsidRDefault="00425614" w:rsidP="00157F13">
            <w:pPr>
              <w:pStyle w:val="TableText"/>
            </w:pPr>
          </w:p>
        </w:tc>
      </w:tr>
      <w:tr w:rsidR="00FA30A4" w:rsidRPr="00563031" w14:paraId="52815762" w14:textId="77777777" w:rsidTr="00563031">
        <w:tc>
          <w:tcPr>
            <w:tcW w:w="3538" w:type="dxa"/>
            <w:shd w:val="clear" w:color="auto" w:fill="auto"/>
          </w:tcPr>
          <w:p w14:paraId="2DD65168" w14:textId="1853FC0C" w:rsidR="00FA30A4" w:rsidRDefault="00FA30A4" w:rsidP="00157F13">
            <w:pPr>
              <w:pStyle w:val="TableText"/>
            </w:pPr>
          </w:p>
        </w:tc>
        <w:tc>
          <w:tcPr>
            <w:tcW w:w="5811" w:type="dxa"/>
            <w:shd w:val="clear" w:color="auto" w:fill="auto"/>
          </w:tcPr>
          <w:p w14:paraId="11FDD92D" w14:textId="6FCBB475" w:rsidR="00FA30A4" w:rsidRPr="003C4CC1" w:rsidRDefault="00FA30A4" w:rsidP="00157F13">
            <w:pPr>
              <w:pStyle w:val="TableText"/>
            </w:pPr>
          </w:p>
        </w:tc>
      </w:tr>
    </w:tbl>
    <w:p w14:paraId="7C5EB6E5" w14:textId="77777777" w:rsidR="00EF5459" w:rsidRDefault="00EF5459" w:rsidP="00EF5672">
      <w:pPr>
        <w:pStyle w:val="ListParagraph"/>
      </w:pPr>
    </w:p>
    <w:p w14:paraId="589B6AD2" w14:textId="77777777" w:rsidR="000243F0" w:rsidRDefault="000243F0" w:rsidP="00EF5672">
      <w:pPr>
        <w:pStyle w:val="ListParagraph"/>
      </w:pPr>
    </w:p>
    <w:p w14:paraId="5D5DEF67" w14:textId="77777777" w:rsidR="004820A2" w:rsidRDefault="004820A2" w:rsidP="00EF5672">
      <w:pPr>
        <w:pStyle w:val="ListParagraph"/>
      </w:pPr>
    </w:p>
    <w:p w14:paraId="77B61895" w14:textId="77777777" w:rsidR="002F47D4" w:rsidRPr="000243F0" w:rsidRDefault="002F47D4" w:rsidP="00EF5672">
      <w:pPr>
        <w:pStyle w:val="ListParagraph"/>
        <w:rPr>
          <w:rFonts w:eastAsia="Times New Roman"/>
          <w:b/>
          <w:color w:val="16135F"/>
          <w:sz w:val="22"/>
          <w:szCs w:val="26"/>
        </w:rPr>
      </w:pPr>
    </w:p>
    <w:p w14:paraId="1FDA07FD" w14:textId="77777777" w:rsidR="002F47D4" w:rsidRDefault="000243F0" w:rsidP="000243F0">
      <w:pPr>
        <w:pStyle w:val="ListParagraph"/>
        <w:ind w:left="0"/>
        <w:rPr>
          <w:rFonts w:eastAsia="Times New Roman"/>
          <w:b/>
          <w:color w:val="16135F"/>
          <w:sz w:val="22"/>
          <w:szCs w:val="26"/>
        </w:rPr>
      </w:pPr>
      <w:r>
        <w:rPr>
          <w:rFonts w:eastAsia="Times New Roman"/>
          <w:b/>
          <w:color w:val="16135F"/>
          <w:sz w:val="22"/>
          <w:szCs w:val="26"/>
        </w:rPr>
        <w:t xml:space="preserve">      </w:t>
      </w:r>
      <w:r w:rsidRPr="000243F0">
        <w:rPr>
          <w:rFonts w:eastAsia="Times New Roman"/>
          <w:b/>
          <w:color w:val="16135F"/>
          <w:sz w:val="22"/>
          <w:szCs w:val="26"/>
        </w:rPr>
        <w:t>3.2 TEST DATA CONSIDERATIONS</w:t>
      </w:r>
    </w:p>
    <w:p w14:paraId="0A713221" w14:textId="77777777" w:rsidR="000243F0" w:rsidRDefault="000243F0" w:rsidP="000243F0">
      <w:pPr>
        <w:pStyle w:val="ListParagraph"/>
        <w:ind w:left="0"/>
        <w:rPr>
          <w:rFonts w:eastAsia="Times New Roman"/>
          <w:b/>
          <w:color w:val="16135F"/>
          <w:sz w:val="22"/>
          <w:szCs w:val="26"/>
        </w:rPr>
      </w:pPr>
    </w:p>
    <w:p w14:paraId="339CDED3" w14:textId="0853629A" w:rsidR="000243F0" w:rsidRPr="00697667" w:rsidRDefault="00697667" w:rsidP="000243F0">
      <w:pPr>
        <w:pStyle w:val="ListParagraph"/>
        <w:ind w:left="0"/>
        <w:rPr>
          <w:rFonts w:eastAsia="Times New Roman"/>
          <w:color w:val="16135F"/>
          <w:sz w:val="22"/>
          <w:szCs w:val="26"/>
        </w:rPr>
      </w:pPr>
      <w:r w:rsidRPr="00697667">
        <w:rPr>
          <w:rFonts w:eastAsia="Times New Roman"/>
          <w:color w:val="16135F"/>
          <w:sz w:val="22"/>
          <w:szCs w:val="26"/>
        </w:rPr>
        <w:tab/>
      </w:r>
      <w:r w:rsidR="001E61FF">
        <w:rPr>
          <w:rFonts w:eastAsia="Times New Roman"/>
          <w:color w:val="16135F"/>
          <w:sz w:val="22"/>
          <w:szCs w:val="26"/>
        </w:rPr>
        <w:t xml:space="preserve">      </w:t>
      </w:r>
    </w:p>
    <w:p w14:paraId="241D1F64" w14:textId="77777777" w:rsidR="000243F0" w:rsidRDefault="000243F0" w:rsidP="000243F0">
      <w:pPr>
        <w:pStyle w:val="ListParagraph"/>
        <w:ind w:left="0"/>
        <w:rPr>
          <w:rFonts w:eastAsia="Times New Roman"/>
          <w:b/>
          <w:color w:val="16135F"/>
          <w:sz w:val="22"/>
          <w:szCs w:val="26"/>
        </w:rPr>
      </w:pPr>
    </w:p>
    <w:p w14:paraId="0C4A17E6" w14:textId="77777777" w:rsidR="000243F0" w:rsidRPr="000243F0" w:rsidRDefault="000243F0" w:rsidP="000243F0">
      <w:pPr>
        <w:pStyle w:val="ListParagraph"/>
        <w:ind w:left="0" w:firstLine="360"/>
        <w:rPr>
          <w:rFonts w:eastAsia="Times New Roman"/>
          <w:b/>
          <w:color w:val="16135F"/>
          <w:sz w:val="22"/>
          <w:szCs w:val="26"/>
        </w:rPr>
      </w:pPr>
      <w:r>
        <w:rPr>
          <w:rFonts w:eastAsia="Times New Roman"/>
          <w:b/>
          <w:color w:val="16135F"/>
          <w:sz w:val="22"/>
          <w:szCs w:val="26"/>
        </w:rPr>
        <w:t xml:space="preserve">3.3 </w:t>
      </w:r>
      <w:r w:rsidRPr="000243F0">
        <w:rPr>
          <w:rFonts w:eastAsia="Times New Roman"/>
          <w:b/>
          <w:color w:val="16135F"/>
          <w:sz w:val="22"/>
          <w:szCs w:val="26"/>
        </w:rPr>
        <w:t>PERFORMANCE CONSIDERATIONS</w:t>
      </w:r>
    </w:p>
    <w:p w14:paraId="11837A7F" w14:textId="77777777" w:rsidR="002F47D4" w:rsidRDefault="002F47D4" w:rsidP="00EF5672">
      <w:pPr>
        <w:pStyle w:val="ListParagraph"/>
      </w:pPr>
    </w:p>
    <w:p w14:paraId="7BFF067E" w14:textId="77777777" w:rsidR="002F47D4" w:rsidRPr="006F49C0" w:rsidRDefault="002F47D4" w:rsidP="002F47D4">
      <w:pPr>
        <w:pStyle w:val="Heading1"/>
      </w:pPr>
      <w:bookmarkStart w:id="29" w:name="_Toc155177636"/>
      <w:r w:rsidRPr="002F47D4">
        <w:t>APPENDIX</w:t>
      </w:r>
      <w:bookmarkEnd w:id="29"/>
    </w:p>
    <w:sectPr w:rsidR="002F47D4" w:rsidRPr="006F49C0" w:rsidSect="00EB6FE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C1F06" w14:textId="77777777" w:rsidR="005B6D5D" w:rsidRDefault="005B6D5D" w:rsidP="002D05DD">
      <w:r>
        <w:separator/>
      </w:r>
    </w:p>
  </w:endnote>
  <w:endnote w:type="continuationSeparator" w:id="0">
    <w:p w14:paraId="47EEE181" w14:textId="77777777" w:rsidR="005B6D5D" w:rsidRDefault="005B6D5D" w:rsidP="002D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709E0" w14:textId="77777777" w:rsidR="004F6D1C" w:rsidRDefault="004F6D1C" w:rsidP="0063103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702B9A7" w14:textId="77777777" w:rsidR="004F6D1C" w:rsidRDefault="004F6D1C" w:rsidP="005437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AA149" w14:textId="77777777" w:rsidR="004F6D1C" w:rsidRDefault="004F6D1C" w:rsidP="0063103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D4106">
      <w:rPr>
        <w:rStyle w:val="PageNumber"/>
        <w:noProof/>
      </w:rPr>
      <w:t>2</w:t>
    </w:r>
    <w:r>
      <w:rPr>
        <w:rStyle w:val="PageNumber"/>
      </w:rPr>
      <w:fldChar w:fldCharType="end"/>
    </w:r>
  </w:p>
  <w:p w14:paraId="33CA1E39" w14:textId="0657C1DD" w:rsidR="004F6D1C" w:rsidRPr="00543774" w:rsidRDefault="00AB4F70">
    <w:pPr>
      <w:pStyle w:val="Footer"/>
    </w:pPr>
    <w:r w:rsidRPr="00AB4F70">
      <w:rPr>
        <w:rFonts w:asciiTheme="majorHAnsi" w:hAnsiTheme="majorHAnsi" w:cstheme="majorHAnsi"/>
        <w:color w:val="44546A" w:themeColor="text2"/>
        <w:sz w:val="20"/>
        <w:szCs w:val="20"/>
      </w:rPr>
      <w:t>Technical Specifications Document</w:t>
    </w:r>
    <w:r>
      <w:t xml:space="preserve"> </w:t>
    </w:r>
    <w:r>
      <w:tab/>
    </w:r>
    <w:r>
      <w:tab/>
    </w:r>
    <w:r w:rsidR="00B85BD7">
      <w:tab/>
    </w:r>
    <w:r w:rsidR="00B85BD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B2F49" w14:textId="77777777" w:rsidR="005B6D5D" w:rsidRDefault="005B6D5D" w:rsidP="002D05DD">
      <w:r>
        <w:separator/>
      </w:r>
    </w:p>
  </w:footnote>
  <w:footnote w:type="continuationSeparator" w:id="0">
    <w:p w14:paraId="1C81997E" w14:textId="77777777" w:rsidR="005B6D5D" w:rsidRDefault="005B6D5D" w:rsidP="002D0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AEEF3" w14:textId="605862B8" w:rsidR="00BB1287" w:rsidRDefault="00BB12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02567" wp14:editId="02A60F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45440"/>
              <wp:effectExtent l="0" t="0" r="6350" b="16510"/>
              <wp:wrapNone/>
              <wp:docPr id="187449633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B8826" w14:textId="38D32552" w:rsidR="00BB1287" w:rsidRPr="00BB1287" w:rsidRDefault="00BB1287" w:rsidP="00BB1287">
                          <w:pPr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BB1287"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025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4.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" filled="f" stroked="f">
              <v:textbox style="mso-fit-shape-to-text:t" inset="20pt,15pt,0,0">
                <w:txbxContent>
                  <w:p w14:paraId="7AEB8826" w14:textId="38D32552" w:rsidR="00BB1287" w:rsidRPr="00BB1287" w:rsidRDefault="00BB1287" w:rsidP="00BB1287">
                    <w:pPr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</w:pPr>
                    <w:r w:rsidRPr="00BB1287"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F5BC9" w14:textId="349E0514" w:rsidR="00EB6FEB" w:rsidRDefault="00420D70" w:rsidP="00EB6FEB">
    <w:pPr>
      <w:pStyle w:val="Header"/>
    </w:pPr>
    <w:r w:rsidRPr="00C02EF3">
      <w:rPr>
        <w:rFonts w:ascii="Bahnschrift" w:hAnsi="Bahnschrift"/>
        <w:noProof/>
        <w:color w:val="44546A" w:themeColor="text2"/>
      </w:rPr>
      <w:drawing>
        <wp:anchor distT="0" distB="0" distL="114300" distR="114300" simplePos="0" relativeHeight="251662336" behindDoc="0" locked="0" layoutInCell="1" hidden="0" allowOverlap="1" wp14:anchorId="2D35B1C0" wp14:editId="205EE1CC">
          <wp:simplePos x="0" y="0"/>
          <wp:positionH relativeFrom="column">
            <wp:posOffset>-369277</wp:posOffset>
          </wp:positionH>
          <wp:positionV relativeFrom="paragraph">
            <wp:posOffset>-114935</wp:posOffset>
          </wp:positionV>
          <wp:extent cx="441960" cy="580862"/>
          <wp:effectExtent l="0" t="0" r="0" b="0"/>
          <wp:wrapNone/>
          <wp:docPr id="383734603" name="Picture 383734603" descr="A blue and white sign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white sign&#10;&#10;Description automatically generated with low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5808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BB1287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2589D3" wp14:editId="5CE08930">
              <wp:simplePos x="914400" y="448408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45440"/>
              <wp:effectExtent l="0" t="0" r="6350" b="16510"/>
              <wp:wrapNone/>
              <wp:docPr id="207161547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77937" w14:textId="0AD21C8F" w:rsidR="00BB1287" w:rsidRPr="00BB1287" w:rsidRDefault="00BB1287" w:rsidP="00BB1287">
                          <w:pPr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BB1287"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589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0;margin-top:0;width:44.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" filled="f" stroked="f">
              <v:textbox style="mso-fit-shape-to-text:t" inset="20pt,15pt,0,0">
                <w:txbxContent>
                  <w:p w14:paraId="64577937" w14:textId="0AD21C8F" w:rsidR="00BB1287" w:rsidRPr="00BB1287" w:rsidRDefault="00BB1287" w:rsidP="00BB1287">
                    <w:pPr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</w:pPr>
                    <w:r w:rsidRPr="00BB1287"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6FEB">
      <w:tab/>
    </w:r>
    <w:r w:rsidR="00EB6FE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86A22" w14:textId="051AE142" w:rsidR="004F6D1C" w:rsidRPr="002D05DD" w:rsidRDefault="00BB1287" w:rsidP="008F3ADB">
    <w:pPr>
      <w:pStyle w:val="Header"/>
      <w:snapToGrid w:val="0"/>
      <w:rPr>
        <w:rFonts w:ascii="Arial" w:hAnsi="Arial" w:cs="Arial"/>
        <w:sz w:val="48"/>
        <w:szCs w:val="48"/>
      </w:rPr>
    </w:pPr>
    <w:r>
      <w:rPr>
        <w:rFonts w:ascii="Arial" w:hAnsi="Arial" w:cs="Arial"/>
        <w:noProof/>
        <w:sz w:val="48"/>
        <w:szCs w:val="4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404A1D" wp14:editId="5CB6DB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45440"/>
              <wp:effectExtent l="0" t="0" r="6350" b="16510"/>
              <wp:wrapNone/>
              <wp:docPr id="69003949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C4100" w14:textId="18A67AE3" w:rsidR="00BB1287" w:rsidRPr="00BB1287" w:rsidRDefault="00BB1287" w:rsidP="00BB1287">
                          <w:pPr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BB1287">
                            <w:rPr>
                              <w:rFonts w:ascii="Calibri" w:hAnsi="Calibri" w:cs="Calibri"/>
                              <w:noProof/>
                              <w:color w:val="00000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04A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4.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" filled="f" stroked="f">
              <v:textbox style="mso-fit-shape-to-text:t" inset="20pt,15pt,0,0">
                <w:txbxContent>
                  <w:p w14:paraId="4D8C4100" w14:textId="18A67AE3" w:rsidR="00BB1287" w:rsidRPr="00BB1287" w:rsidRDefault="00BB1287" w:rsidP="00BB1287">
                    <w:pPr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</w:pPr>
                    <w:r w:rsidRPr="00BB1287">
                      <w:rPr>
                        <w:rFonts w:ascii="Calibri" w:hAnsi="Calibri" w:cs="Calibri"/>
                        <w:noProof/>
                        <w:color w:val="00000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73CBC"/>
    <w:multiLevelType w:val="hybridMultilevel"/>
    <w:tmpl w:val="703C377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21B37F4"/>
    <w:multiLevelType w:val="hybridMultilevel"/>
    <w:tmpl w:val="6A50F9B4"/>
    <w:lvl w:ilvl="0" w:tplc="C952096A">
      <w:start w:val="1"/>
      <w:numFmt w:val="bullet"/>
      <w:lvlText w:val="-"/>
      <w:lvlJc w:val="left"/>
      <w:pPr>
        <w:ind w:left="108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A4177D"/>
    <w:multiLevelType w:val="multilevel"/>
    <w:tmpl w:val="D936779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030465"/>
    <w:multiLevelType w:val="hybridMultilevel"/>
    <w:tmpl w:val="ACFA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F0D88"/>
    <w:multiLevelType w:val="hybridMultilevel"/>
    <w:tmpl w:val="A77E3E10"/>
    <w:lvl w:ilvl="0" w:tplc="2FFAFF2A">
      <w:numFmt w:val="bullet"/>
      <w:lvlText w:val="-"/>
      <w:lvlJc w:val="left"/>
      <w:pPr>
        <w:ind w:left="119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5" w15:restartNumberingAfterBreak="0">
    <w:nsid w:val="771B269D"/>
    <w:multiLevelType w:val="multilevel"/>
    <w:tmpl w:val="78F60E40"/>
    <w:styleLink w:val="ProjectOrbit"/>
    <w:lvl w:ilvl="0">
      <w:start w:val="1"/>
      <w:numFmt w:val="decimal"/>
      <w:lvlText w:val="%1."/>
      <w:lvlJc w:val="left"/>
      <w:pPr>
        <w:ind w:left="360" w:hanging="360"/>
      </w:pPr>
      <w:rPr>
        <w:rFonts w:ascii="Helvetica" w:hAnsi="Helvetica"/>
        <w:color w:val="16135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CF39AC"/>
    <w:multiLevelType w:val="multilevel"/>
    <w:tmpl w:val="C0F6234C"/>
    <w:lvl w:ilvl="0">
      <w:start w:val="1"/>
      <w:numFmt w:val="decimal"/>
      <w:pStyle w:val="ProjectOrbit-Heading1"/>
      <w:lvlText w:val="%1."/>
      <w:lvlJc w:val="left"/>
      <w:pPr>
        <w:ind w:left="360" w:hanging="360"/>
      </w:pPr>
    </w:lvl>
    <w:lvl w:ilvl="1">
      <w:start w:val="1"/>
      <w:numFmt w:val="decimal"/>
      <w:pStyle w:val="ProjectOrbit-Heading2"/>
      <w:lvlText w:val="%1.%2."/>
      <w:lvlJc w:val="left"/>
      <w:pPr>
        <w:ind w:left="792" w:hanging="432"/>
      </w:pPr>
    </w:lvl>
    <w:lvl w:ilvl="2">
      <w:start w:val="1"/>
      <w:numFmt w:val="decimal"/>
      <w:pStyle w:val="ProjectOrbit-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5818864">
    <w:abstractNumId w:val="6"/>
  </w:num>
  <w:num w:numId="2" w16cid:durableId="600380885">
    <w:abstractNumId w:val="5"/>
  </w:num>
  <w:num w:numId="3" w16cid:durableId="107630396">
    <w:abstractNumId w:val="2"/>
  </w:num>
  <w:num w:numId="4" w16cid:durableId="1001851567">
    <w:abstractNumId w:val="0"/>
  </w:num>
  <w:num w:numId="5" w16cid:durableId="1838574999">
    <w:abstractNumId w:val="4"/>
  </w:num>
  <w:num w:numId="6" w16cid:durableId="2000694960">
    <w:abstractNumId w:val="1"/>
  </w:num>
  <w:num w:numId="7" w16cid:durableId="957881620">
    <w:abstractNumId w:val="3"/>
  </w:num>
  <w:num w:numId="8" w16cid:durableId="1904245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9104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1159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31"/>
    <w:rsid w:val="0000018B"/>
    <w:rsid w:val="00001DF3"/>
    <w:rsid w:val="00002F66"/>
    <w:rsid w:val="0001628F"/>
    <w:rsid w:val="00022222"/>
    <w:rsid w:val="000243F0"/>
    <w:rsid w:val="00024646"/>
    <w:rsid w:val="00025837"/>
    <w:rsid w:val="00025B0A"/>
    <w:rsid w:val="000313D0"/>
    <w:rsid w:val="00033127"/>
    <w:rsid w:val="0005005D"/>
    <w:rsid w:val="000525FB"/>
    <w:rsid w:val="0005766F"/>
    <w:rsid w:val="00060FB8"/>
    <w:rsid w:val="00073B9A"/>
    <w:rsid w:val="000829EC"/>
    <w:rsid w:val="00083B4D"/>
    <w:rsid w:val="00091FD2"/>
    <w:rsid w:val="00094845"/>
    <w:rsid w:val="000A5524"/>
    <w:rsid w:val="000B047E"/>
    <w:rsid w:val="000C140D"/>
    <w:rsid w:val="000C3A04"/>
    <w:rsid w:val="000C4B43"/>
    <w:rsid w:val="000C6EFF"/>
    <w:rsid w:val="000D3324"/>
    <w:rsid w:val="000D6245"/>
    <w:rsid w:val="000D666E"/>
    <w:rsid w:val="000E642A"/>
    <w:rsid w:val="000F2905"/>
    <w:rsid w:val="000F6D22"/>
    <w:rsid w:val="00112B43"/>
    <w:rsid w:val="00115192"/>
    <w:rsid w:val="0011772B"/>
    <w:rsid w:val="00143F00"/>
    <w:rsid w:val="001442D5"/>
    <w:rsid w:val="00147AAE"/>
    <w:rsid w:val="0015170F"/>
    <w:rsid w:val="001531FC"/>
    <w:rsid w:val="00157F13"/>
    <w:rsid w:val="00170D36"/>
    <w:rsid w:val="00171FFF"/>
    <w:rsid w:val="00173624"/>
    <w:rsid w:val="00181679"/>
    <w:rsid w:val="00183372"/>
    <w:rsid w:val="00183DC5"/>
    <w:rsid w:val="001919FE"/>
    <w:rsid w:val="00192766"/>
    <w:rsid w:val="001A4DA3"/>
    <w:rsid w:val="001B3C1C"/>
    <w:rsid w:val="001B44E7"/>
    <w:rsid w:val="001C49AD"/>
    <w:rsid w:val="001C688B"/>
    <w:rsid w:val="001D02EA"/>
    <w:rsid w:val="001D2983"/>
    <w:rsid w:val="001D6FFA"/>
    <w:rsid w:val="001D7014"/>
    <w:rsid w:val="001E61FF"/>
    <w:rsid w:val="001F186F"/>
    <w:rsid w:val="001F36B6"/>
    <w:rsid w:val="00203291"/>
    <w:rsid w:val="00203A7E"/>
    <w:rsid w:val="002041E2"/>
    <w:rsid w:val="002047DF"/>
    <w:rsid w:val="00211626"/>
    <w:rsid w:val="00213BC9"/>
    <w:rsid w:val="00235133"/>
    <w:rsid w:val="002362A6"/>
    <w:rsid w:val="00245A0E"/>
    <w:rsid w:val="00252480"/>
    <w:rsid w:val="00253AC1"/>
    <w:rsid w:val="00254C74"/>
    <w:rsid w:val="0025749A"/>
    <w:rsid w:val="00260247"/>
    <w:rsid w:val="0026460E"/>
    <w:rsid w:val="0026758C"/>
    <w:rsid w:val="00283003"/>
    <w:rsid w:val="002840A0"/>
    <w:rsid w:val="0028629D"/>
    <w:rsid w:val="00286AE0"/>
    <w:rsid w:val="00291776"/>
    <w:rsid w:val="00292AB7"/>
    <w:rsid w:val="002936B2"/>
    <w:rsid w:val="00293CC7"/>
    <w:rsid w:val="00297001"/>
    <w:rsid w:val="002A13DE"/>
    <w:rsid w:val="002A2298"/>
    <w:rsid w:val="002A40A7"/>
    <w:rsid w:val="002A6399"/>
    <w:rsid w:val="002B38AE"/>
    <w:rsid w:val="002B5414"/>
    <w:rsid w:val="002C384B"/>
    <w:rsid w:val="002C6B5F"/>
    <w:rsid w:val="002D05DD"/>
    <w:rsid w:val="002D0920"/>
    <w:rsid w:val="002D0C43"/>
    <w:rsid w:val="002D6D90"/>
    <w:rsid w:val="002D6FCA"/>
    <w:rsid w:val="002D7152"/>
    <w:rsid w:val="002F47D4"/>
    <w:rsid w:val="002F4DC1"/>
    <w:rsid w:val="002F53E5"/>
    <w:rsid w:val="003011D0"/>
    <w:rsid w:val="003023C7"/>
    <w:rsid w:val="0030728E"/>
    <w:rsid w:val="003079D2"/>
    <w:rsid w:val="0031211B"/>
    <w:rsid w:val="003157C7"/>
    <w:rsid w:val="00315C09"/>
    <w:rsid w:val="00320C5D"/>
    <w:rsid w:val="0032522E"/>
    <w:rsid w:val="00327BE7"/>
    <w:rsid w:val="003311D6"/>
    <w:rsid w:val="00337E95"/>
    <w:rsid w:val="0034386B"/>
    <w:rsid w:val="00343CCF"/>
    <w:rsid w:val="00343F32"/>
    <w:rsid w:val="00352CD0"/>
    <w:rsid w:val="00374B11"/>
    <w:rsid w:val="00383001"/>
    <w:rsid w:val="00383E40"/>
    <w:rsid w:val="00393408"/>
    <w:rsid w:val="003A1B2C"/>
    <w:rsid w:val="003A4C37"/>
    <w:rsid w:val="003A6701"/>
    <w:rsid w:val="003B1EED"/>
    <w:rsid w:val="003B3AC9"/>
    <w:rsid w:val="003B5C7E"/>
    <w:rsid w:val="003C13CB"/>
    <w:rsid w:val="003C2724"/>
    <w:rsid w:val="003C4ADA"/>
    <w:rsid w:val="003C4CC1"/>
    <w:rsid w:val="003D151C"/>
    <w:rsid w:val="003D2098"/>
    <w:rsid w:val="003D4F15"/>
    <w:rsid w:val="003E050F"/>
    <w:rsid w:val="003E66F5"/>
    <w:rsid w:val="003F5F94"/>
    <w:rsid w:val="00402664"/>
    <w:rsid w:val="004036C8"/>
    <w:rsid w:val="00403BB9"/>
    <w:rsid w:val="00414765"/>
    <w:rsid w:val="00420D70"/>
    <w:rsid w:val="00422DF2"/>
    <w:rsid w:val="00425614"/>
    <w:rsid w:val="00430EFE"/>
    <w:rsid w:val="0043296E"/>
    <w:rsid w:val="00433D20"/>
    <w:rsid w:val="004401C9"/>
    <w:rsid w:val="00440B28"/>
    <w:rsid w:val="00446DA0"/>
    <w:rsid w:val="00450165"/>
    <w:rsid w:val="004503CF"/>
    <w:rsid w:val="00453B20"/>
    <w:rsid w:val="00461E15"/>
    <w:rsid w:val="004653D2"/>
    <w:rsid w:val="00472253"/>
    <w:rsid w:val="00473081"/>
    <w:rsid w:val="00473678"/>
    <w:rsid w:val="004820A2"/>
    <w:rsid w:val="0048314A"/>
    <w:rsid w:val="0048587D"/>
    <w:rsid w:val="00485973"/>
    <w:rsid w:val="004A18DA"/>
    <w:rsid w:val="004A7DDE"/>
    <w:rsid w:val="004B13A2"/>
    <w:rsid w:val="004B6E34"/>
    <w:rsid w:val="004C0D2D"/>
    <w:rsid w:val="004D1106"/>
    <w:rsid w:val="004D1B2B"/>
    <w:rsid w:val="004D330B"/>
    <w:rsid w:val="004E1E03"/>
    <w:rsid w:val="004E49A3"/>
    <w:rsid w:val="004E7587"/>
    <w:rsid w:val="004F2EE6"/>
    <w:rsid w:val="004F62CB"/>
    <w:rsid w:val="004F6D1C"/>
    <w:rsid w:val="00501A6F"/>
    <w:rsid w:val="005046C0"/>
    <w:rsid w:val="00510F7A"/>
    <w:rsid w:val="00511436"/>
    <w:rsid w:val="00511F2E"/>
    <w:rsid w:val="00514D9E"/>
    <w:rsid w:val="00515884"/>
    <w:rsid w:val="0051791A"/>
    <w:rsid w:val="0052032D"/>
    <w:rsid w:val="00521E2C"/>
    <w:rsid w:val="0052405B"/>
    <w:rsid w:val="00543774"/>
    <w:rsid w:val="00563031"/>
    <w:rsid w:val="00563ACF"/>
    <w:rsid w:val="005664A5"/>
    <w:rsid w:val="005712AE"/>
    <w:rsid w:val="00574B1D"/>
    <w:rsid w:val="005760E8"/>
    <w:rsid w:val="005765CB"/>
    <w:rsid w:val="00580FD4"/>
    <w:rsid w:val="0058442F"/>
    <w:rsid w:val="00584A10"/>
    <w:rsid w:val="005922FC"/>
    <w:rsid w:val="00594C92"/>
    <w:rsid w:val="005A262D"/>
    <w:rsid w:val="005A40DC"/>
    <w:rsid w:val="005A6BAF"/>
    <w:rsid w:val="005B0FEA"/>
    <w:rsid w:val="005B6D5D"/>
    <w:rsid w:val="005C0826"/>
    <w:rsid w:val="005C73E4"/>
    <w:rsid w:val="005C792D"/>
    <w:rsid w:val="005D3EBF"/>
    <w:rsid w:val="005E0D5A"/>
    <w:rsid w:val="005E5FCD"/>
    <w:rsid w:val="005F60D9"/>
    <w:rsid w:val="005F7758"/>
    <w:rsid w:val="006003EE"/>
    <w:rsid w:val="006003F0"/>
    <w:rsid w:val="006076BA"/>
    <w:rsid w:val="00607A68"/>
    <w:rsid w:val="00615E00"/>
    <w:rsid w:val="0061614D"/>
    <w:rsid w:val="0063103D"/>
    <w:rsid w:val="00632C73"/>
    <w:rsid w:val="00637F6F"/>
    <w:rsid w:val="006423B3"/>
    <w:rsid w:val="006424F9"/>
    <w:rsid w:val="00646479"/>
    <w:rsid w:val="006510FE"/>
    <w:rsid w:val="00652667"/>
    <w:rsid w:val="0065410F"/>
    <w:rsid w:val="006576F6"/>
    <w:rsid w:val="00666012"/>
    <w:rsid w:val="00666DB2"/>
    <w:rsid w:val="00684316"/>
    <w:rsid w:val="006908DB"/>
    <w:rsid w:val="00694E94"/>
    <w:rsid w:val="00695DFC"/>
    <w:rsid w:val="00697667"/>
    <w:rsid w:val="006A6070"/>
    <w:rsid w:val="006B12B8"/>
    <w:rsid w:val="006B17A8"/>
    <w:rsid w:val="006B3AF6"/>
    <w:rsid w:val="006B71D9"/>
    <w:rsid w:val="006B7F48"/>
    <w:rsid w:val="006C1A82"/>
    <w:rsid w:val="006C3493"/>
    <w:rsid w:val="006C7ABC"/>
    <w:rsid w:val="006D0B3A"/>
    <w:rsid w:val="006E2E78"/>
    <w:rsid w:val="006E47B1"/>
    <w:rsid w:val="006F43F9"/>
    <w:rsid w:val="006F49C0"/>
    <w:rsid w:val="006F7F51"/>
    <w:rsid w:val="00703BCD"/>
    <w:rsid w:val="00704E05"/>
    <w:rsid w:val="0070681B"/>
    <w:rsid w:val="0070695B"/>
    <w:rsid w:val="00707EF4"/>
    <w:rsid w:val="00715BD6"/>
    <w:rsid w:val="00724434"/>
    <w:rsid w:val="007246EB"/>
    <w:rsid w:val="007275BF"/>
    <w:rsid w:val="00731A94"/>
    <w:rsid w:val="00732C6E"/>
    <w:rsid w:val="00741EC9"/>
    <w:rsid w:val="00742071"/>
    <w:rsid w:val="00745316"/>
    <w:rsid w:val="00747245"/>
    <w:rsid w:val="00747A95"/>
    <w:rsid w:val="0075095E"/>
    <w:rsid w:val="00751B54"/>
    <w:rsid w:val="00755063"/>
    <w:rsid w:val="00761D2D"/>
    <w:rsid w:val="007626A1"/>
    <w:rsid w:val="007658CC"/>
    <w:rsid w:val="00772BDC"/>
    <w:rsid w:val="00775B39"/>
    <w:rsid w:val="00794E3D"/>
    <w:rsid w:val="00796526"/>
    <w:rsid w:val="007A10EB"/>
    <w:rsid w:val="007A4741"/>
    <w:rsid w:val="007B167A"/>
    <w:rsid w:val="007B2A63"/>
    <w:rsid w:val="007B52A4"/>
    <w:rsid w:val="007B53C8"/>
    <w:rsid w:val="007C1E8A"/>
    <w:rsid w:val="007C2262"/>
    <w:rsid w:val="007D2BDF"/>
    <w:rsid w:val="007D4106"/>
    <w:rsid w:val="007D411F"/>
    <w:rsid w:val="007E13D7"/>
    <w:rsid w:val="007E1BFF"/>
    <w:rsid w:val="007E7511"/>
    <w:rsid w:val="007F0496"/>
    <w:rsid w:val="007F15C4"/>
    <w:rsid w:val="007F1A34"/>
    <w:rsid w:val="007F6F21"/>
    <w:rsid w:val="00802C60"/>
    <w:rsid w:val="00802F19"/>
    <w:rsid w:val="00807665"/>
    <w:rsid w:val="00810582"/>
    <w:rsid w:val="008112CB"/>
    <w:rsid w:val="008120F5"/>
    <w:rsid w:val="0081602A"/>
    <w:rsid w:val="0082021C"/>
    <w:rsid w:val="00840A80"/>
    <w:rsid w:val="00841C9D"/>
    <w:rsid w:val="008500CC"/>
    <w:rsid w:val="008508B6"/>
    <w:rsid w:val="008516EF"/>
    <w:rsid w:val="00852495"/>
    <w:rsid w:val="008538EB"/>
    <w:rsid w:val="00862863"/>
    <w:rsid w:val="00862E15"/>
    <w:rsid w:val="00867820"/>
    <w:rsid w:val="00871C95"/>
    <w:rsid w:val="00885949"/>
    <w:rsid w:val="00890864"/>
    <w:rsid w:val="008913F6"/>
    <w:rsid w:val="00891D89"/>
    <w:rsid w:val="0089606B"/>
    <w:rsid w:val="008C5223"/>
    <w:rsid w:val="008D62CD"/>
    <w:rsid w:val="008D6B58"/>
    <w:rsid w:val="008D7172"/>
    <w:rsid w:val="008E1247"/>
    <w:rsid w:val="008E138F"/>
    <w:rsid w:val="008E27A6"/>
    <w:rsid w:val="008E750E"/>
    <w:rsid w:val="008E7563"/>
    <w:rsid w:val="008F3ADB"/>
    <w:rsid w:val="00913803"/>
    <w:rsid w:val="00926FFF"/>
    <w:rsid w:val="00936402"/>
    <w:rsid w:val="00946F29"/>
    <w:rsid w:val="009470A8"/>
    <w:rsid w:val="00960702"/>
    <w:rsid w:val="0096163C"/>
    <w:rsid w:val="00962B82"/>
    <w:rsid w:val="00963B4A"/>
    <w:rsid w:val="0096434A"/>
    <w:rsid w:val="00972F5D"/>
    <w:rsid w:val="00973D41"/>
    <w:rsid w:val="009760D0"/>
    <w:rsid w:val="00981450"/>
    <w:rsid w:val="00987336"/>
    <w:rsid w:val="0099428F"/>
    <w:rsid w:val="00996496"/>
    <w:rsid w:val="009A4B53"/>
    <w:rsid w:val="009A6952"/>
    <w:rsid w:val="009A710B"/>
    <w:rsid w:val="009B5C99"/>
    <w:rsid w:val="009C52BB"/>
    <w:rsid w:val="009C6780"/>
    <w:rsid w:val="009D0B6C"/>
    <w:rsid w:val="009E26D8"/>
    <w:rsid w:val="009E2CAC"/>
    <w:rsid w:val="009F1EC0"/>
    <w:rsid w:val="009F6E6E"/>
    <w:rsid w:val="00A0125C"/>
    <w:rsid w:val="00A3208C"/>
    <w:rsid w:val="00A41E7A"/>
    <w:rsid w:val="00A42C8A"/>
    <w:rsid w:val="00A45D68"/>
    <w:rsid w:val="00A47626"/>
    <w:rsid w:val="00A53CA4"/>
    <w:rsid w:val="00A55391"/>
    <w:rsid w:val="00A63913"/>
    <w:rsid w:val="00A6500C"/>
    <w:rsid w:val="00A66CCC"/>
    <w:rsid w:val="00A74C89"/>
    <w:rsid w:val="00A759E1"/>
    <w:rsid w:val="00A77FE9"/>
    <w:rsid w:val="00A8457C"/>
    <w:rsid w:val="00A9027E"/>
    <w:rsid w:val="00A93B2F"/>
    <w:rsid w:val="00A94F46"/>
    <w:rsid w:val="00AA20A6"/>
    <w:rsid w:val="00AA6CE5"/>
    <w:rsid w:val="00AB28A6"/>
    <w:rsid w:val="00AB4F70"/>
    <w:rsid w:val="00AC2F7B"/>
    <w:rsid w:val="00AC5398"/>
    <w:rsid w:val="00AD4854"/>
    <w:rsid w:val="00AE2CF1"/>
    <w:rsid w:val="00B014D9"/>
    <w:rsid w:val="00B033DB"/>
    <w:rsid w:val="00B03815"/>
    <w:rsid w:val="00B1513B"/>
    <w:rsid w:val="00B165F9"/>
    <w:rsid w:val="00B3045F"/>
    <w:rsid w:val="00B3096D"/>
    <w:rsid w:val="00B3227E"/>
    <w:rsid w:val="00B3554D"/>
    <w:rsid w:val="00B37D6E"/>
    <w:rsid w:val="00B4002C"/>
    <w:rsid w:val="00B40334"/>
    <w:rsid w:val="00B4468A"/>
    <w:rsid w:val="00B44C1B"/>
    <w:rsid w:val="00B5501F"/>
    <w:rsid w:val="00B559AA"/>
    <w:rsid w:val="00B61309"/>
    <w:rsid w:val="00B63447"/>
    <w:rsid w:val="00B648DB"/>
    <w:rsid w:val="00B65D85"/>
    <w:rsid w:val="00B82659"/>
    <w:rsid w:val="00B83CE7"/>
    <w:rsid w:val="00B859C2"/>
    <w:rsid w:val="00B85BD7"/>
    <w:rsid w:val="00BA4728"/>
    <w:rsid w:val="00BB1287"/>
    <w:rsid w:val="00BB26AB"/>
    <w:rsid w:val="00BB2E83"/>
    <w:rsid w:val="00BB6F1F"/>
    <w:rsid w:val="00BC152D"/>
    <w:rsid w:val="00BC5609"/>
    <w:rsid w:val="00BC7B6B"/>
    <w:rsid w:val="00BE40C1"/>
    <w:rsid w:val="00BE68D7"/>
    <w:rsid w:val="00BF0587"/>
    <w:rsid w:val="00BF396C"/>
    <w:rsid w:val="00BF3B15"/>
    <w:rsid w:val="00BF4603"/>
    <w:rsid w:val="00BF7B12"/>
    <w:rsid w:val="00C0781C"/>
    <w:rsid w:val="00C163BF"/>
    <w:rsid w:val="00C20B60"/>
    <w:rsid w:val="00C22017"/>
    <w:rsid w:val="00C329D2"/>
    <w:rsid w:val="00C40326"/>
    <w:rsid w:val="00C5310A"/>
    <w:rsid w:val="00C5561E"/>
    <w:rsid w:val="00C660B2"/>
    <w:rsid w:val="00C6780A"/>
    <w:rsid w:val="00C71724"/>
    <w:rsid w:val="00C83613"/>
    <w:rsid w:val="00C8365A"/>
    <w:rsid w:val="00C85619"/>
    <w:rsid w:val="00C91C30"/>
    <w:rsid w:val="00CA1B7F"/>
    <w:rsid w:val="00CA5639"/>
    <w:rsid w:val="00CB3FCC"/>
    <w:rsid w:val="00CB5D03"/>
    <w:rsid w:val="00CC09CD"/>
    <w:rsid w:val="00CC1080"/>
    <w:rsid w:val="00CC2E3F"/>
    <w:rsid w:val="00CC3829"/>
    <w:rsid w:val="00CC5694"/>
    <w:rsid w:val="00CD18E2"/>
    <w:rsid w:val="00CF1A75"/>
    <w:rsid w:val="00CF456D"/>
    <w:rsid w:val="00CF7CC8"/>
    <w:rsid w:val="00D03052"/>
    <w:rsid w:val="00D06B6E"/>
    <w:rsid w:val="00D07F91"/>
    <w:rsid w:val="00D1072A"/>
    <w:rsid w:val="00D130B8"/>
    <w:rsid w:val="00D1529A"/>
    <w:rsid w:val="00D23284"/>
    <w:rsid w:val="00D2343D"/>
    <w:rsid w:val="00D30A38"/>
    <w:rsid w:val="00D333E9"/>
    <w:rsid w:val="00D35FF6"/>
    <w:rsid w:val="00D4351A"/>
    <w:rsid w:val="00D46863"/>
    <w:rsid w:val="00D514CF"/>
    <w:rsid w:val="00D528BC"/>
    <w:rsid w:val="00D53784"/>
    <w:rsid w:val="00D54CEF"/>
    <w:rsid w:val="00D624C3"/>
    <w:rsid w:val="00D639D3"/>
    <w:rsid w:val="00D731C0"/>
    <w:rsid w:val="00D734A5"/>
    <w:rsid w:val="00D76C31"/>
    <w:rsid w:val="00D92017"/>
    <w:rsid w:val="00DA04ED"/>
    <w:rsid w:val="00DA16CD"/>
    <w:rsid w:val="00DA3037"/>
    <w:rsid w:val="00DA3179"/>
    <w:rsid w:val="00DA32F9"/>
    <w:rsid w:val="00DA38C4"/>
    <w:rsid w:val="00DB4BAE"/>
    <w:rsid w:val="00DB4C3B"/>
    <w:rsid w:val="00DB53D5"/>
    <w:rsid w:val="00DB5447"/>
    <w:rsid w:val="00DB7FEC"/>
    <w:rsid w:val="00DC40BF"/>
    <w:rsid w:val="00DC560B"/>
    <w:rsid w:val="00DE2FD9"/>
    <w:rsid w:val="00DE7DF5"/>
    <w:rsid w:val="00DF5DC7"/>
    <w:rsid w:val="00DF675D"/>
    <w:rsid w:val="00E1371F"/>
    <w:rsid w:val="00E156BD"/>
    <w:rsid w:val="00E2696C"/>
    <w:rsid w:val="00E30B3A"/>
    <w:rsid w:val="00E3284F"/>
    <w:rsid w:val="00E43B98"/>
    <w:rsid w:val="00E44E32"/>
    <w:rsid w:val="00E4616D"/>
    <w:rsid w:val="00E463D8"/>
    <w:rsid w:val="00E53CF1"/>
    <w:rsid w:val="00E54991"/>
    <w:rsid w:val="00E57250"/>
    <w:rsid w:val="00E64461"/>
    <w:rsid w:val="00E6776E"/>
    <w:rsid w:val="00E7406C"/>
    <w:rsid w:val="00E74756"/>
    <w:rsid w:val="00E9085D"/>
    <w:rsid w:val="00EA0771"/>
    <w:rsid w:val="00EB6B51"/>
    <w:rsid w:val="00EB6FEB"/>
    <w:rsid w:val="00EB7A1C"/>
    <w:rsid w:val="00EB7CA6"/>
    <w:rsid w:val="00EC0E1A"/>
    <w:rsid w:val="00EC5158"/>
    <w:rsid w:val="00EC7AEC"/>
    <w:rsid w:val="00ED7125"/>
    <w:rsid w:val="00ED7F2D"/>
    <w:rsid w:val="00EE03EB"/>
    <w:rsid w:val="00EE29D9"/>
    <w:rsid w:val="00EE5E1C"/>
    <w:rsid w:val="00EF3845"/>
    <w:rsid w:val="00EF5459"/>
    <w:rsid w:val="00EF5672"/>
    <w:rsid w:val="00EF788A"/>
    <w:rsid w:val="00EF7ECE"/>
    <w:rsid w:val="00F11E15"/>
    <w:rsid w:val="00F130BC"/>
    <w:rsid w:val="00F14847"/>
    <w:rsid w:val="00F16E94"/>
    <w:rsid w:val="00F21E23"/>
    <w:rsid w:val="00F31064"/>
    <w:rsid w:val="00F378CB"/>
    <w:rsid w:val="00F52B1F"/>
    <w:rsid w:val="00F550E4"/>
    <w:rsid w:val="00F56523"/>
    <w:rsid w:val="00F66667"/>
    <w:rsid w:val="00F83315"/>
    <w:rsid w:val="00F85751"/>
    <w:rsid w:val="00F86D81"/>
    <w:rsid w:val="00F956C6"/>
    <w:rsid w:val="00F957E2"/>
    <w:rsid w:val="00FA30A4"/>
    <w:rsid w:val="00FA78B1"/>
    <w:rsid w:val="00FB2A6B"/>
    <w:rsid w:val="00FB578E"/>
    <w:rsid w:val="00FC452A"/>
    <w:rsid w:val="00FC5C36"/>
    <w:rsid w:val="00FC76C6"/>
    <w:rsid w:val="00FC7D33"/>
    <w:rsid w:val="00FE0A45"/>
    <w:rsid w:val="00FE7130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7E24"/>
  <w15:chartTrackingRefBased/>
  <w15:docId w15:val="{61504A1E-F8E2-4DB5-B01C-C717A9A5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336"/>
    <w:rPr>
      <w:rFonts w:ascii="Helvetica" w:hAnsi="Helvetica"/>
      <w:szCs w:val="24"/>
      <w:lang w:val="en-PH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E15"/>
    <w:pPr>
      <w:keepNext/>
      <w:keepLines/>
      <w:numPr>
        <w:numId w:val="3"/>
      </w:numPr>
      <w:spacing w:before="240" w:line="480" w:lineRule="auto"/>
      <w:outlineLvl w:val="0"/>
    </w:pPr>
    <w:rPr>
      <w:rFonts w:eastAsia="Times New Roman"/>
      <w:b/>
      <w:color w:val="16135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03D"/>
    <w:pPr>
      <w:keepNext/>
      <w:keepLines/>
      <w:numPr>
        <w:ilvl w:val="1"/>
        <w:numId w:val="3"/>
      </w:numPr>
      <w:spacing w:before="40" w:line="360" w:lineRule="auto"/>
      <w:outlineLvl w:val="1"/>
    </w:pPr>
    <w:rPr>
      <w:rFonts w:eastAsia="Times New Roman"/>
      <w:b/>
      <w:color w:val="1613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03D"/>
    <w:pPr>
      <w:numPr>
        <w:ilvl w:val="2"/>
        <w:numId w:val="3"/>
      </w:numPr>
      <w:outlineLvl w:val="2"/>
    </w:pPr>
    <w:rPr>
      <w:b/>
      <w:color w:val="16135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459"/>
    <w:pPr>
      <w:tabs>
        <w:tab w:val="center" w:pos="4680"/>
        <w:tab w:val="right" w:pos="9360"/>
      </w:tabs>
    </w:pPr>
    <w:rPr>
      <w:sz w:val="18"/>
    </w:rPr>
  </w:style>
  <w:style w:type="character" w:customStyle="1" w:styleId="HeaderChar">
    <w:name w:val="Header Char"/>
    <w:link w:val="Header"/>
    <w:uiPriority w:val="99"/>
    <w:rsid w:val="00EF5459"/>
    <w:rPr>
      <w:rFonts w:ascii="Helvetica" w:hAnsi="Helvetica"/>
      <w:sz w:val="18"/>
    </w:rPr>
  </w:style>
  <w:style w:type="paragraph" w:styleId="Footer">
    <w:name w:val="footer"/>
    <w:basedOn w:val="Normal"/>
    <w:link w:val="FooterChar"/>
    <w:uiPriority w:val="99"/>
    <w:unhideWhenUsed/>
    <w:rsid w:val="00EF5459"/>
    <w:pPr>
      <w:tabs>
        <w:tab w:val="center" w:pos="4680"/>
        <w:tab w:val="right" w:pos="9360"/>
      </w:tabs>
    </w:pPr>
    <w:rPr>
      <w:sz w:val="18"/>
    </w:rPr>
  </w:style>
  <w:style w:type="character" w:customStyle="1" w:styleId="FooterChar">
    <w:name w:val="Footer Char"/>
    <w:link w:val="Footer"/>
    <w:uiPriority w:val="99"/>
    <w:rsid w:val="00EF5459"/>
    <w:rPr>
      <w:rFonts w:ascii="Helvetica" w:hAnsi="Helvetica"/>
      <w:sz w:val="18"/>
    </w:rPr>
  </w:style>
  <w:style w:type="table" w:styleId="TableGrid">
    <w:name w:val="Table Grid"/>
    <w:basedOn w:val="TableNormal"/>
    <w:uiPriority w:val="39"/>
    <w:rsid w:val="00403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62E15"/>
    <w:rPr>
      <w:rFonts w:ascii="Helvetica" w:eastAsia="Times New Roman" w:hAnsi="Helvetica"/>
      <w:b/>
      <w:color w:val="16135F"/>
      <w:sz w:val="24"/>
      <w:szCs w:val="32"/>
      <w:lang w:val="en-PH" w:eastAsia="en-US"/>
    </w:rPr>
  </w:style>
  <w:style w:type="paragraph" w:styleId="TOCHeading">
    <w:name w:val="TOC Heading"/>
    <w:basedOn w:val="Normal"/>
    <w:next w:val="Normal"/>
    <w:uiPriority w:val="39"/>
    <w:unhideWhenUsed/>
    <w:qFormat/>
    <w:rsid w:val="003311D6"/>
    <w:pPr>
      <w:spacing w:before="480" w:line="480" w:lineRule="auto"/>
    </w:pPr>
    <w:rPr>
      <w:b/>
      <w:bCs/>
      <w:color w:val="16135F"/>
      <w:sz w:val="28"/>
      <w:szCs w:val="28"/>
      <w:lang w:val="en-US"/>
    </w:rPr>
  </w:style>
  <w:style w:type="paragraph" w:styleId="TOC1">
    <w:name w:val="toc 1"/>
    <w:basedOn w:val="Heading1"/>
    <w:next w:val="Normal"/>
    <w:autoRedefine/>
    <w:uiPriority w:val="39"/>
    <w:unhideWhenUsed/>
    <w:rsid w:val="00EF5459"/>
    <w:pPr>
      <w:keepNext w:val="0"/>
      <w:keepLines w:val="0"/>
      <w:numPr>
        <w:numId w:val="0"/>
      </w:numPr>
      <w:tabs>
        <w:tab w:val="left" w:pos="480"/>
        <w:tab w:val="right" w:leader="dot" w:pos="9350"/>
      </w:tabs>
      <w:spacing w:before="120" w:line="276" w:lineRule="auto"/>
      <w:outlineLvl w:val="9"/>
    </w:pPr>
    <w:rPr>
      <w:rFonts w:eastAsia="Calibri"/>
      <w:bCs/>
      <w:i/>
      <w:iCs/>
      <w:noProof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43F32"/>
    <w:pPr>
      <w:tabs>
        <w:tab w:val="left" w:pos="960"/>
        <w:tab w:val="right" w:leader="dot" w:pos="9350"/>
      </w:tabs>
      <w:spacing w:before="120"/>
      <w:ind w:left="240"/>
    </w:pPr>
    <w:rPr>
      <w:b/>
      <w:bCs/>
      <w:noProof/>
      <w:color w:val="16135F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765CB"/>
    <w:pPr>
      <w:ind w:left="480"/>
    </w:pPr>
    <w:rPr>
      <w:color w:val="16135F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F1A75"/>
    <w:pPr>
      <w:ind w:left="72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F1A75"/>
    <w:pPr>
      <w:ind w:left="96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F1A75"/>
    <w:pPr>
      <w:ind w:left="12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F1A75"/>
    <w:pPr>
      <w:ind w:left="144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F1A75"/>
    <w:pPr>
      <w:ind w:left="168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F1A75"/>
    <w:pPr>
      <w:ind w:left="1920"/>
    </w:pPr>
    <w:rPr>
      <w:szCs w:val="20"/>
    </w:rPr>
  </w:style>
  <w:style w:type="paragraph" w:styleId="ListParagraph">
    <w:name w:val="List Paragraph"/>
    <w:aliases w:val="lp1,List Paragraph1,lp11,List Paragraph11,Table Number Paragraph,FooterText,numbered,Paragraphe de liste1,Bulletr List Paragraph,列出段落,列出段落1,Listeafsnit1,Parágrafo da Lista1,Bullet list,Párrafo de lista1,リスト段落1,Foot,Normal Sentence,b1,new"/>
    <w:basedOn w:val="Normal"/>
    <w:link w:val="ListParagraphChar"/>
    <w:uiPriority w:val="34"/>
    <w:qFormat/>
    <w:rsid w:val="006F49C0"/>
    <w:pPr>
      <w:ind w:left="851"/>
      <w:contextualSpacing/>
    </w:pPr>
  </w:style>
  <w:style w:type="character" w:styleId="CommentReference">
    <w:name w:val="annotation reference"/>
    <w:uiPriority w:val="99"/>
    <w:semiHidden/>
    <w:unhideWhenUsed/>
    <w:rsid w:val="00D030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3052"/>
    <w:rPr>
      <w:szCs w:val="20"/>
    </w:rPr>
  </w:style>
  <w:style w:type="character" w:customStyle="1" w:styleId="CommentTextChar">
    <w:name w:val="Comment Text Char"/>
    <w:link w:val="CommentText"/>
    <w:uiPriority w:val="99"/>
    <w:rsid w:val="00D030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05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030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052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3052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43774"/>
  </w:style>
  <w:style w:type="numbering" w:customStyle="1" w:styleId="ProjectOrbit">
    <w:name w:val="Project Orbit"/>
    <w:basedOn w:val="NoList"/>
    <w:uiPriority w:val="99"/>
    <w:rsid w:val="003C2724"/>
    <w:pPr>
      <w:numPr>
        <w:numId w:val="2"/>
      </w:numPr>
    </w:pPr>
  </w:style>
  <w:style w:type="paragraph" w:customStyle="1" w:styleId="ProjectOrbit-Heading1">
    <w:name w:val="Project Orbit - Heading 1"/>
    <w:basedOn w:val="ListParagraph"/>
    <w:rsid w:val="003C2724"/>
    <w:pPr>
      <w:numPr>
        <w:numId w:val="1"/>
      </w:numPr>
      <w:tabs>
        <w:tab w:val="left" w:pos="2361"/>
      </w:tabs>
      <w:spacing w:line="480" w:lineRule="auto"/>
    </w:pPr>
    <w:rPr>
      <w:rFonts w:cs="Arial"/>
      <w:b/>
      <w:color w:val="16145F"/>
      <w:szCs w:val="20"/>
    </w:rPr>
  </w:style>
  <w:style w:type="paragraph" w:customStyle="1" w:styleId="ProjectOrbit-Heading2">
    <w:name w:val="Project Orbit - Heading 2"/>
    <w:basedOn w:val="ListParagraph"/>
    <w:autoRedefine/>
    <w:rsid w:val="003C2724"/>
    <w:pPr>
      <w:numPr>
        <w:ilvl w:val="1"/>
        <w:numId w:val="1"/>
      </w:numPr>
      <w:tabs>
        <w:tab w:val="left" w:pos="2361"/>
      </w:tabs>
      <w:spacing w:line="360" w:lineRule="auto"/>
    </w:pPr>
    <w:rPr>
      <w:rFonts w:cs="Arial"/>
      <w:b/>
      <w:color w:val="16145F"/>
      <w:sz w:val="22"/>
      <w:szCs w:val="22"/>
    </w:rPr>
  </w:style>
  <w:style w:type="paragraph" w:customStyle="1" w:styleId="ProjectOrbit-Heading3">
    <w:name w:val="Project Orbit - Heading 3"/>
    <w:basedOn w:val="ListParagraph"/>
    <w:rsid w:val="003C2724"/>
    <w:pPr>
      <w:numPr>
        <w:ilvl w:val="2"/>
        <w:numId w:val="1"/>
      </w:numPr>
      <w:tabs>
        <w:tab w:val="left" w:pos="2361"/>
      </w:tabs>
    </w:pPr>
    <w:rPr>
      <w:rFonts w:cs="Arial"/>
      <w:b/>
      <w:color w:val="16145F"/>
      <w:szCs w:val="20"/>
    </w:rPr>
  </w:style>
  <w:style w:type="character" w:customStyle="1" w:styleId="Heading2Char">
    <w:name w:val="Heading 2 Char"/>
    <w:link w:val="Heading2"/>
    <w:uiPriority w:val="9"/>
    <w:rsid w:val="0063103D"/>
    <w:rPr>
      <w:rFonts w:ascii="Helvetica" w:eastAsia="Times New Roman" w:hAnsi="Helvetica"/>
      <w:b/>
      <w:color w:val="16135F"/>
      <w:sz w:val="22"/>
      <w:szCs w:val="26"/>
      <w:lang w:val="en-PH" w:eastAsia="en-US"/>
    </w:rPr>
  </w:style>
  <w:style w:type="character" w:customStyle="1" w:styleId="Heading3Char">
    <w:name w:val="Heading 3 Char"/>
    <w:link w:val="Heading3"/>
    <w:uiPriority w:val="9"/>
    <w:rsid w:val="0063103D"/>
    <w:rPr>
      <w:rFonts w:ascii="Helvetica" w:hAnsi="Helvetica"/>
      <w:b/>
      <w:color w:val="16135F"/>
      <w:szCs w:val="24"/>
      <w:lang w:val="en-PH" w:eastAsia="en-US"/>
    </w:rPr>
  </w:style>
  <w:style w:type="character" w:styleId="Hyperlink">
    <w:name w:val="Hyperlink"/>
    <w:uiPriority w:val="99"/>
    <w:unhideWhenUsed/>
    <w:rsid w:val="00D92017"/>
    <w:rPr>
      <w:rFonts w:ascii="Helvetica" w:hAnsi="Helvetica"/>
      <w:color w:val="auto"/>
      <w:u w:val="single"/>
    </w:rPr>
  </w:style>
  <w:style w:type="paragraph" w:customStyle="1" w:styleId="TableText">
    <w:name w:val="TableText"/>
    <w:basedOn w:val="Normal"/>
    <w:rsid w:val="00862E15"/>
    <w:pPr>
      <w:ind w:right="72"/>
    </w:pPr>
    <w:rPr>
      <w:rFonts w:eastAsia="Times New Roman"/>
      <w:noProof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D3EBF"/>
    <w:pPr>
      <w:contextualSpacing/>
      <w:jc w:val="center"/>
    </w:pPr>
    <w:rPr>
      <w:rFonts w:eastAsia="Times New Roman"/>
      <w:b/>
      <w:color w:val="16135F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D3EBF"/>
    <w:rPr>
      <w:rFonts w:ascii="Helvetica" w:eastAsia="Times New Roman" w:hAnsi="Helvetica" w:cs="Times New Roman"/>
      <w:b/>
      <w:color w:val="16135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BF"/>
    <w:pPr>
      <w:numPr>
        <w:ilvl w:val="1"/>
      </w:numPr>
      <w:spacing w:after="160"/>
      <w:jc w:val="center"/>
    </w:pPr>
    <w:rPr>
      <w:rFonts w:eastAsia="Times New Roman"/>
      <w:b/>
      <w:color w:val="16135F"/>
      <w:spacing w:val="15"/>
      <w:sz w:val="32"/>
      <w:szCs w:val="22"/>
    </w:rPr>
  </w:style>
  <w:style w:type="character" w:customStyle="1" w:styleId="SubtitleChar">
    <w:name w:val="Subtitle Char"/>
    <w:link w:val="Subtitle"/>
    <w:uiPriority w:val="11"/>
    <w:rsid w:val="005D3EBF"/>
    <w:rPr>
      <w:rFonts w:ascii="Helvetica" w:eastAsia="Times New Roman" w:hAnsi="Helvetica"/>
      <w:b/>
      <w:color w:val="16135F"/>
      <w:spacing w:val="15"/>
      <w:sz w:val="32"/>
      <w:szCs w:val="22"/>
    </w:rPr>
  </w:style>
  <w:style w:type="character" w:customStyle="1" w:styleId="sapuxapobjectpageheadertitletextwrappable3">
    <w:name w:val="sapuxapobjectpageheadertitletextwrappable3"/>
    <w:basedOn w:val="DefaultParagraphFont"/>
    <w:rsid w:val="002D6FCA"/>
  </w:style>
  <w:style w:type="character" w:customStyle="1" w:styleId="sapmtext">
    <w:name w:val="sapmtext"/>
    <w:rsid w:val="009A710B"/>
  </w:style>
  <w:style w:type="character" w:customStyle="1" w:styleId="sapmobjstatustext">
    <w:name w:val="sapmobjstatustext"/>
    <w:rsid w:val="009A710B"/>
  </w:style>
  <w:style w:type="paragraph" w:customStyle="1" w:styleId="Title3">
    <w:name w:val="Title3"/>
    <w:basedOn w:val="Normal"/>
    <w:next w:val="Title"/>
    <w:link w:val="Title3Char"/>
    <w:rsid w:val="00DB4C3B"/>
    <w:pPr>
      <w:spacing w:after="180"/>
    </w:pPr>
    <w:rPr>
      <w:rFonts w:ascii="Arial" w:eastAsia="Times New Roman" w:hAnsi="Arial"/>
      <w:b/>
      <w:sz w:val="24"/>
      <w:lang w:val="en-US" w:eastAsia="de-DE"/>
    </w:rPr>
  </w:style>
  <w:style w:type="character" w:customStyle="1" w:styleId="Title3Char">
    <w:name w:val="Title3 Char"/>
    <w:link w:val="Title3"/>
    <w:rsid w:val="00DB4C3B"/>
    <w:rPr>
      <w:rFonts w:ascii="Arial" w:eastAsia="Times New Roman" w:hAnsi="Arial"/>
      <w:b/>
      <w:sz w:val="24"/>
      <w:szCs w:val="24"/>
      <w:lang w:val="en-US" w:eastAsia="de-DE"/>
    </w:rPr>
  </w:style>
  <w:style w:type="paragraph" w:customStyle="1" w:styleId="08TableHeading">
    <w:name w:val="08_Table_Heading"/>
    <w:basedOn w:val="Normal"/>
    <w:link w:val="08TableHeadingChar"/>
    <w:autoRedefine/>
    <w:rsid w:val="002C6B5F"/>
    <w:rPr>
      <w:rFonts w:asciiTheme="minorHAnsi" w:eastAsia="Times New Roman" w:hAnsiTheme="minorHAnsi" w:cstheme="minorHAnsi"/>
      <w:bCs/>
      <w:iCs/>
      <w:sz w:val="24"/>
      <w:lang w:val="en-GB"/>
    </w:rPr>
  </w:style>
  <w:style w:type="character" w:customStyle="1" w:styleId="08TableHeadingChar">
    <w:name w:val="08_Table_Heading Char"/>
    <w:link w:val="08TableHeading"/>
    <w:rsid w:val="002C6B5F"/>
    <w:rPr>
      <w:rFonts w:asciiTheme="minorHAnsi" w:eastAsia="Times New Roman" w:hAnsiTheme="minorHAnsi" w:cstheme="minorHAnsi"/>
      <w:bCs/>
      <w:iCs/>
      <w:sz w:val="24"/>
      <w:szCs w:val="24"/>
      <w:lang w:val="en-GB" w:eastAsia="en-US"/>
    </w:rPr>
  </w:style>
  <w:style w:type="character" w:styleId="BookTitle">
    <w:name w:val="Book Title"/>
    <w:uiPriority w:val="33"/>
    <w:qFormat/>
    <w:rsid w:val="00DB4C3B"/>
    <w:rPr>
      <w:rFonts w:ascii="Arial" w:hAnsi="Arial" w:cs="Arial"/>
      <w:b w:val="0"/>
      <w:iCs w:val="0"/>
      <w:color w:val="F0AB00"/>
      <w:sz w:val="32"/>
      <w:szCs w:val="32"/>
      <w:lang w:val="en-GB" w:eastAsia="en-US"/>
    </w:rPr>
  </w:style>
  <w:style w:type="character" w:styleId="Emphasis">
    <w:name w:val="Emphasis"/>
    <w:qFormat/>
    <w:rsid w:val="00BE40C1"/>
    <w:rPr>
      <w:i/>
      <w:iCs/>
    </w:rPr>
  </w:style>
  <w:style w:type="character" w:styleId="UnresolvedMention">
    <w:name w:val="Unresolved Mention"/>
    <w:uiPriority w:val="99"/>
    <w:semiHidden/>
    <w:unhideWhenUsed/>
    <w:rsid w:val="00E30B3A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CD18E2"/>
    <w:rPr>
      <w:color w:val="954F72"/>
      <w:u w:val="single"/>
    </w:rPr>
  </w:style>
  <w:style w:type="character" w:customStyle="1" w:styleId="ListParagraphChar">
    <w:name w:val="List Paragraph Char"/>
    <w:aliases w:val="lp1 Char,List Paragraph1 Char,lp11 Char,List Paragraph11 Char,Table Number Paragraph Char,FooterText Char,numbered Char,Paragraphe de liste1 Char,Bulletr List Paragraph Char,列出段落 Char,列出段落1 Char,Listeafsnit1 Char,Bullet list Char"/>
    <w:link w:val="ListParagraph"/>
    <w:uiPriority w:val="34"/>
    <w:qFormat/>
    <w:locked/>
    <w:rsid w:val="002B5414"/>
    <w:rPr>
      <w:rFonts w:ascii="Helvetica" w:hAnsi="Helvetica"/>
      <w:szCs w:val="24"/>
      <w:lang w:val="en-PH" w:eastAsia="en-US"/>
    </w:rPr>
  </w:style>
  <w:style w:type="character" w:customStyle="1" w:styleId="ui-provider">
    <w:name w:val="ui-provider"/>
    <w:basedOn w:val="DefaultParagraphFont"/>
    <w:rsid w:val="0025749A"/>
  </w:style>
  <w:style w:type="character" w:customStyle="1" w:styleId="sapuxapobjectpageheadertitletext">
    <w:name w:val="sapuxapobjectpageheadertitletext"/>
    <w:basedOn w:val="DefaultParagraphFont"/>
    <w:rsid w:val="00EF7ECE"/>
  </w:style>
  <w:style w:type="character" w:customStyle="1" w:styleId="sapmlabeltextwrapper">
    <w:name w:val="sapmlabeltextwrapper"/>
    <w:basedOn w:val="DefaultParagraphFont"/>
    <w:rsid w:val="003B5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7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6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6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1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8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4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urenderd\Orbit\VGI_FI_TS_I001_Interface%20from%20CMS_Merchant%20Settlement(Invoice)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1D9246D707846A3A645F04AA46973" ma:contentTypeVersion="16" ma:contentTypeDescription="Create a new document." ma:contentTypeScope="" ma:versionID="e5f7ffa7e45c08ad2f94400db879481e">
  <xsd:schema xmlns:xsd="http://www.w3.org/2001/XMLSchema" xmlns:xs="http://www.w3.org/2001/XMLSchema" xmlns:p="http://schemas.microsoft.com/office/2006/metadata/properties" xmlns:ns2="88e3db3a-e97c-433b-8230-6434cc6a1120" xmlns:ns3="5f454e89-a67e-456c-a132-f622fb823c91" targetNamespace="http://schemas.microsoft.com/office/2006/metadata/properties" ma:root="true" ma:fieldsID="252ddcb2e93ee3d037bb3c38ac60a422" ns2:_="" ns3:_="">
    <xsd:import namespace="88e3db3a-e97c-433b-8230-6434cc6a1120"/>
    <xsd:import namespace="5f454e89-a67e-456c-a132-f622fb823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3db3a-e97c-433b-8230-6434cc6a1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44951b-1b3b-4f09-8d96-1e2cbb0c29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54e89-a67e-456c-a132-f622fb823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db8b773-17eb-4642-a73d-9c53c33581ef}" ma:internalName="TaxCatchAll" ma:showField="CatchAllData" ma:web="5f454e89-a67e-456c-a132-f622fb823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454e89-a67e-456c-a132-f622fb823c91" xsi:nil="true"/>
    <lcf76f155ced4ddcb4097134ff3c332f xmlns="88e3db3a-e97c-433b-8230-6434cc6a11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C04F91-487D-4813-9752-F051EC6329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4DF8F9-FF37-430F-82A0-8CD1A70723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EA901-A4FD-41E3-903A-80DD4CF02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e3db3a-e97c-433b-8230-6434cc6a1120"/>
    <ds:schemaRef ds:uri="5f454e89-a67e-456c-a132-f622fb823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A33104-E844-4A96-9E5F-B9049DE8324A}">
  <ds:schemaRefs>
    <ds:schemaRef ds:uri="http://schemas.microsoft.com/office/2006/metadata/properties"/>
    <ds:schemaRef ds:uri="http://schemas.microsoft.com/office/infopath/2007/PartnerControls"/>
    <ds:schemaRef ds:uri="5f454e89-a67e-456c-a132-f622fb823c91"/>
    <ds:schemaRef ds:uri="88e3db3a-e97c-433b-8230-6434cc6a1120"/>
  </ds:schemaRefs>
</ds:datastoreItem>
</file>

<file path=docMetadata/LabelInfo.xml><?xml version="1.0" encoding="utf-8"?>
<clbl:labelList xmlns:clbl="http://schemas.microsoft.com/office/2020/mipLabelMetadata">
  <clbl:label id="{46c4de19-0ffc-4c54-aa86-ee7274afa9d7}" enabled="0" method="" siteId="{46c4de19-0ffc-4c54-aa86-ee7274afa9d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VGI_FI_TS_I001_Interface from CMS_Merchant Settlement(Invoice)_v1.dotx</Template>
  <TotalTime>263</TotalTime>
  <Pages>7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5374</CharactersWithSpaces>
  <SharedDoc>false</SharedDoc>
  <HyperlinkBase/>
  <HLinks>
    <vt:vector size="96" baseType="variant">
      <vt:variant>
        <vt:i4>3735678</vt:i4>
      </vt:variant>
      <vt:variant>
        <vt:i4>109</vt:i4>
      </vt:variant>
      <vt:variant>
        <vt:i4>0</vt:i4>
      </vt:variant>
      <vt:variant>
        <vt:i4>5</vt:i4>
      </vt:variant>
      <vt:variant>
        <vt:lpwstr>https://e650100-tmn.hci.sa1.hana.ondemand.com/itspaces/</vt:lpwstr>
      </vt:variant>
      <vt:variant>
        <vt:lpwstr/>
      </vt:variant>
      <vt:variant>
        <vt:i4>1441843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_Toc24105356</vt:lpwstr>
      </vt:variant>
      <vt:variant>
        <vt:i4>1376307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_Toc24105355</vt:lpwstr>
      </vt:variant>
      <vt:variant>
        <vt:i4>1310771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_Toc24105354</vt:lpwstr>
      </vt:variant>
      <vt:variant>
        <vt:i4>1245235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_Toc24105353</vt:lpwstr>
      </vt:variant>
      <vt:variant>
        <vt:i4>1179699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_Toc24105352</vt:lpwstr>
      </vt:variant>
      <vt:variant>
        <vt:i4>1179698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_Toc24105342</vt:lpwstr>
      </vt:variant>
      <vt:variant>
        <vt:i4>1114162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_Toc24105341</vt:lpwstr>
      </vt:variant>
      <vt:variant>
        <vt:i4>1048626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_Toc24105340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_Toc24105337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_Toc24105336</vt:lpwstr>
      </vt:variant>
      <vt:variant>
        <vt:i4>1376309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_Toc24105335</vt:lpwstr>
      </vt:variant>
      <vt:variant>
        <vt:i4>1114165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_Toc24105331</vt:lpwstr>
      </vt:variant>
      <vt:variant>
        <vt:i4>1572916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_Toc24105328</vt:lpwstr>
      </vt:variant>
      <vt:variant>
        <vt:i4>1507380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_Toc24105327</vt:lpwstr>
      </vt:variant>
      <vt:variant>
        <vt:i4>3407889</vt:i4>
      </vt:variant>
      <vt:variant>
        <vt:i4>0</vt:i4>
      </vt:variant>
      <vt:variant>
        <vt:i4>0</vt:i4>
      </vt:variant>
      <vt:variant>
        <vt:i4>5</vt:i4>
      </vt:variant>
      <vt:variant>
        <vt:lpwstr>mailto:Thouheed.mohammed@bs.nttdata.com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Confidential</dc:subject>
  <dc:creator>Durgam, Surender</dc:creator>
  <cp:keywords/>
  <dc:description/>
  <cp:lastModifiedBy>khaled ashour</cp:lastModifiedBy>
  <cp:revision>10</cp:revision>
  <dcterms:created xsi:type="dcterms:W3CDTF">2025-02-18T07:08:00Z</dcterms:created>
  <dcterms:modified xsi:type="dcterms:W3CDTF">2025-11-04T15:41:00Z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0x0101005D91D9246D707846A3A645F04AA46973</vt:lpwstr>
  </property>
  <property fmtid="{D5CDD505-2E9C-101B-9397-08002B2CF9AE}" pid="4" name="ClassificationContentMarkingHeaderShapeIds">
    <vt:lpwstr>41ceaad,6fba8b52,7b7a57f5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Public</vt:lpwstr>
  </property>
  <property fmtid="{D5CDD505-2E9C-101B-9397-08002B2CF9AE}" pid="7" name="MSIP_Label_2a3fcfa7-2abf-4d8a-ad80-5c6e359650a3_Enabled">
    <vt:lpwstr>true</vt:lpwstr>
  </property>
  <property fmtid="{D5CDD505-2E9C-101B-9397-08002B2CF9AE}" pid="8" name="MSIP_Label_2a3fcfa7-2abf-4d8a-ad80-5c6e359650a3_SetDate">
    <vt:lpwstr>2025-02-18T07:08:39Z</vt:lpwstr>
  </property>
  <property fmtid="{D5CDD505-2E9C-101B-9397-08002B2CF9AE}" pid="9" name="MSIP_Label_2a3fcfa7-2abf-4d8a-ad80-5c6e359650a3_Method">
    <vt:lpwstr>Standard</vt:lpwstr>
  </property>
  <property fmtid="{D5CDD505-2E9C-101B-9397-08002B2CF9AE}" pid="10" name="MSIP_Label_2a3fcfa7-2abf-4d8a-ad80-5c6e359650a3_Name">
    <vt:lpwstr>Public</vt:lpwstr>
  </property>
  <property fmtid="{D5CDD505-2E9C-101B-9397-08002B2CF9AE}" pid="11" name="MSIP_Label_2a3fcfa7-2abf-4d8a-ad80-5c6e359650a3_SiteId">
    <vt:lpwstr>a9a9b969-78ad-4943-92ea-3cdc62dc78d6</vt:lpwstr>
  </property>
  <property fmtid="{D5CDD505-2E9C-101B-9397-08002B2CF9AE}" pid="12" name="MSIP_Label_2a3fcfa7-2abf-4d8a-ad80-5c6e359650a3_ActionId">
    <vt:lpwstr>58ca1581-97ad-4976-946f-7687663bf52d</vt:lpwstr>
  </property>
  <property fmtid="{D5CDD505-2E9C-101B-9397-08002B2CF9AE}" pid="13" name="MSIP_Label_2a3fcfa7-2abf-4d8a-ad80-5c6e359650a3_ContentBits">
    <vt:lpwstr>1</vt:lpwstr>
  </property>
  <property fmtid="{D5CDD505-2E9C-101B-9397-08002B2CF9AE}" pid="14" name="MSIP_Label_2a3fcfa7-2abf-4d8a-ad80-5c6e359650a3_Tag">
    <vt:lpwstr>10, 3, 0, 1</vt:lpwstr>
  </property>
</Properties>
</file>